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5634" w14:textId="4E2C86A4" w:rsidR="00474BFB" w:rsidRDefault="006D2CEC" w:rsidP="006D2CEC">
      <w:pPr>
        <w:pStyle w:val="af4"/>
      </w:pPr>
      <w:r>
        <w:rPr>
          <w:rFonts w:hint="eastAsia"/>
        </w:rPr>
        <w:t>测绘程序设计报告文档</w:t>
      </w:r>
    </w:p>
    <w:p w14:paraId="42532C30" w14:textId="43031663" w:rsidR="006D2CEC" w:rsidRDefault="006D2CEC" w:rsidP="006D2CEC">
      <w:pPr>
        <w:pStyle w:val="af6"/>
      </w:pPr>
      <w:r>
        <w:rPr>
          <w:rFonts w:hint="eastAsia"/>
        </w:rPr>
        <w:t>随机抽样一致性算法</w:t>
      </w:r>
    </w:p>
    <w:p w14:paraId="77BCAA9F" w14:textId="77777777" w:rsidR="006D2CEC" w:rsidRPr="006D2CEC" w:rsidRDefault="006D2CEC" w:rsidP="006D2CEC">
      <w:pPr>
        <w:ind w:firstLine="480"/>
      </w:pPr>
    </w:p>
    <w:p w14:paraId="5C0D09F8" w14:textId="17919D96" w:rsidR="006D2CEC" w:rsidRDefault="006D2CEC" w:rsidP="00052EC4">
      <w:pPr>
        <w:pStyle w:val="1"/>
      </w:pPr>
      <w:r>
        <w:rPr>
          <w:rFonts w:hint="eastAsia"/>
        </w:rPr>
        <w:t>程序优化性说明</w:t>
      </w:r>
    </w:p>
    <w:p w14:paraId="5440C123" w14:textId="71E3BC1F" w:rsidR="006D2CEC" w:rsidRDefault="006D2CEC" w:rsidP="006D2CEC">
      <w:pPr>
        <w:pStyle w:val="21"/>
      </w:pPr>
      <w:r>
        <w:rPr>
          <w:rFonts w:hint="eastAsia"/>
        </w:rPr>
        <w:t>用户交互界面说明</w:t>
      </w:r>
    </w:p>
    <w:p w14:paraId="5C2DE730" w14:textId="03140113" w:rsidR="006D2CEC" w:rsidRDefault="008E1006" w:rsidP="008E1006">
      <w:pPr>
        <w:ind w:firstLine="480"/>
      </w:pPr>
      <w:r w:rsidRPr="008E1006">
        <w:rPr>
          <w:rFonts w:hint="eastAsia"/>
        </w:rPr>
        <w:t>界面风格采用标准</w:t>
      </w:r>
      <w:r w:rsidRPr="008E1006">
        <w:rPr>
          <w:rFonts w:hint="eastAsia"/>
        </w:rPr>
        <w:t xml:space="preserve"> </w:t>
      </w:r>
      <w:r w:rsidRPr="008E1006">
        <w:t xml:space="preserve">Window </w:t>
      </w:r>
      <w:r w:rsidRPr="008E1006">
        <w:rPr>
          <w:rFonts w:hint="eastAsia"/>
        </w:rPr>
        <w:t>应用程序，包括菜单、工具条、主窗体、状态栏等要素构成。其中菜单包含</w:t>
      </w:r>
      <w:r w:rsidR="001E0CF0">
        <w:rPr>
          <w:rFonts w:hint="eastAsia"/>
        </w:rPr>
        <w:t>打开文件</w:t>
      </w:r>
      <w:r w:rsidRPr="008E1006">
        <w:rPr>
          <w:rFonts w:hint="eastAsia"/>
        </w:rPr>
        <w:t>、</w:t>
      </w:r>
      <w:r w:rsidRPr="008E1006">
        <w:rPr>
          <w:rFonts w:hint="eastAsia"/>
        </w:rPr>
        <w:t xml:space="preserve"> </w:t>
      </w:r>
      <w:r w:rsidR="001E0CF0">
        <w:rPr>
          <w:rFonts w:hint="eastAsia"/>
        </w:rPr>
        <w:t>执行计算</w:t>
      </w:r>
      <w:r w:rsidRPr="008E1006">
        <w:rPr>
          <w:rFonts w:hint="eastAsia"/>
        </w:rPr>
        <w:t>、</w:t>
      </w:r>
      <w:r w:rsidR="001E0CF0">
        <w:rPr>
          <w:rFonts w:hint="eastAsia"/>
        </w:rPr>
        <w:t>保存结果</w:t>
      </w:r>
      <w:r w:rsidRPr="008E1006">
        <w:rPr>
          <w:rFonts w:hint="eastAsia"/>
        </w:rPr>
        <w:t>等内容。</w:t>
      </w:r>
    </w:p>
    <w:p w14:paraId="65BAAC5D" w14:textId="3F64BBB0" w:rsidR="00AE3C42" w:rsidRDefault="00AE3C42" w:rsidP="00AE3C42">
      <w:pPr>
        <w:pStyle w:val="ac"/>
      </w:pPr>
      <w:r>
        <w:rPr>
          <w:noProof/>
        </w:rPr>
        <w:drawing>
          <wp:inline distT="0" distB="0" distL="0" distR="0" wp14:anchorId="1681221C" wp14:editId="73065779">
            <wp:extent cx="4946904" cy="4616687"/>
            <wp:effectExtent l="0" t="0" r="6350" b="0"/>
            <wp:docPr id="847031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31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7A8A" w14:textId="55A9A370" w:rsidR="00AE3C42" w:rsidRDefault="00AE3C42" w:rsidP="00AE3C42">
      <w:pPr>
        <w:pStyle w:val="ae"/>
        <w:rPr>
          <w:rFonts w:hint="eastAsia"/>
        </w:rPr>
      </w:pPr>
      <w:r>
        <w:rPr>
          <w:rFonts w:hint="eastAsia"/>
        </w:rPr>
        <w:t>图</w:t>
      </w:r>
      <w:r w:rsidR="008E1006">
        <w:rPr>
          <w:rFonts w:hint="eastAsia"/>
        </w:rPr>
        <w:t xml:space="preserve">1 </w:t>
      </w:r>
      <w:r>
        <w:rPr>
          <w:rFonts w:hint="eastAsia"/>
        </w:rPr>
        <w:t>主要用户交互界面</w:t>
      </w:r>
    </w:p>
    <w:p w14:paraId="0BAA4486" w14:textId="01E9B545" w:rsidR="006D2CEC" w:rsidRDefault="006D2CEC" w:rsidP="006D2CEC">
      <w:pPr>
        <w:pStyle w:val="21"/>
      </w:pPr>
      <w:r>
        <w:rPr>
          <w:rFonts w:hint="eastAsia"/>
        </w:rPr>
        <w:t>程序运行过程说明</w:t>
      </w:r>
    </w:p>
    <w:p w14:paraId="757DF543" w14:textId="5D25E593" w:rsidR="006D2CEC" w:rsidRDefault="0081752B" w:rsidP="0081752B">
      <w:pPr>
        <w:pStyle w:val="31"/>
      </w:pPr>
      <w:r>
        <w:rPr>
          <w:rFonts w:hint="eastAsia"/>
        </w:rPr>
        <w:t>导入数据</w:t>
      </w:r>
    </w:p>
    <w:p w14:paraId="1FF8F828" w14:textId="533FBA23" w:rsidR="0081752B" w:rsidRDefault="0081752B" w:rsidP="0081752B">
      <w:pPr>
        <w:ind w:firstLine="480"/>
      </w:pPr>
      <w:r>
        <w:rPr>
          <w:rFonts w:hint="eastAsia"/>
        </w:rPr>
        <w:t>用户点击程序界面的“打开”按钮，选择需要计算的数据（</w:t>
      </w:r>
      <w:r>
        <w:rPr>
          <w:rFonts w:hint="eastAsia"/>
        </w:rPr>
        <w:t>txt</w:t>
      </w:r>
      <w:r>
        <w:rPr>
          <w:rFonts w:hint="eastAsia"/>
        </w:rPr>
        <w:t>），导入成功</w:t>
      </w:r>
      <w:r>
        <w:rPr>
          <w:rFonts w:hint="eastAsia"/>
        </w:rPr>
        <w:lastRenderedPageBreak/>
        <w:t>后会有提示反馈。</w:t>
      </w:r>
    </w:p>
    <w:p w14:paraId="7391CC6B" w14:textId="66BC36CA" w:rsidR="0081752B" w:rsidRDefault="0081752B" w:rsidP="0081752B">
      <w:pPr>
        <w:pStyle w:val="ac"/>
      </w:pPr>
      <w:r>
        <w:rPr>
          <w:noProof/>
        </w:rPr>
        <w:drawing>
          <wp:inline distT="0" distB="0" distL="0" distR="0" wp14:anchorId="5D8ED2A6" wp14:editId="4B342064">
            <wp:extent cx="4883401" cy="4553184"/>
            <wp:effectExtent l="0" t="0" r="0" b="0"/>
            <wp:docPr id="1427382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82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DB7A" w14:textId="156C3123" w:rsidR="0081752B" w:rsidRDefault="0081752B" w:rsidP="0081752B">
      <w:pPr>
        <w:pStyle w:val="ae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导入数据</w:t>
      </w:r>
    </w:p>
    <w:p w14:paraId="5C7942E7" w14:textId="51B891FD" w:rsidR="0081752B" w:rsidRDefault="0081752B" w:rsidP="0081752B">
      <w:pPr>
        <w:pStyle w:val="31"/>
      </w:pPr>
      <w:r>
        <w:rPr>
          <w:rFonts w:hint="eastAsia"/>
        </w:rPr>
        <w:t>执行计算</w:t>
      </w:r>
    </w:p>
    <w:p w14:paraId="225DBD98" w14:textId="559D5BA2" w:rsidR="0081752B" w:rsidRDefault="0081752B" w:rsidP="0081752B">
      <w:pPr>
        <w:ind w:firstLine="480"/>
      </w:pPr>
      <w:r>
        <w:rPr>
          <w:rFonts w:hint="eastAsia"/>
        </w:rPr>
        <w:t>用户点击程序界面的“计算”按钮</w:t>
      </w:r>
      <w:r w:rsidR="00C15713">
        <w:rPr>
          <w:rFonts w:hint="eastAsia"/>
        </w:rPr>
        <w:t>，程序会执行计算，最终跳转到“报告”界面展示计算结果。</w:t>
      </w:r>
    </w:p>
    <w:p w14:paraId="4510E01C" w14:textId="170DCE0A" w:rsidR="00C15713" w:rsidRDefault="00C15713" w:rsidP="00C15713">
      <w:pPr>
        <w:pStyle w:val="ac"/>
      </w:pPr>
      <w:r>
        <w:rPr>
          <w:noProof/>
        </w:rPr>
        <w:lastRenderedPageBreak/>
        <w:drawing>
          <wp:inline distT="0" distB="0" distL="0" distR="0" wp14:anchorId="07A611F4" wp14:editId="090B7996">
            <wp:extent cx="4908802" cy="4521432"/>
            <wp:effectExtent l="0" t="0" r="6350" b="0"/>
            <wp:docPr id="1741911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11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550B" w14:textId="60D13F1A" w:rsidR="00C15713" w:rsidRDefault="00C15713" w:rsidP="00C15713">
      <w:pPr>
        <w:pStyle w:val="ae"/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r>
        <w:rPr>
          <w:rFonts w:hint="eastAsia"/>
        </w:rPr>
        <w:t>执行计算结果</w:t>
      </w:r>
    </w:p>
    <w:p w14:paraId="7128D017" w14:textId="58473D4B" w:rsidR="00C15713" w:rsidRDefault="00C15713" w:rsidP="00C15713">
      <w:pPr>
        <w:pStyle w:val="31"/>
      </w:pPr>
      <w:r>
        <w:rPr>
          <w:rFonts w:hint="eastAsia"/>
        </w:rPr>
        <w:t>保存结果</w:t>
      </w:r>
    </w:p>
    <w:p w14:paraId="7337C662" w14:textId="424D6387" w:rsidR="00C15713" w:rsidRDefault="00C15713" w:rsidP="00C15713">
      <w:pPr>
        <w:ind w:firstLine="480"/>
      </w:pPr>
      <w:r>
        <w:rPr>
          <w:rFonts w:hint="eastAsia"/>
        </w:rPr>
        <w:t>用户点击程序界面的“保存”按钮后，选择保存路径，最终会保存结果报告。</w:t>
      </w:r>
    </w:p>
    <w:p w14:paraId="6C835497" w14:textId="13F560A3" w:rsidR="00C15713" w:rsidRDefault="00C15713" w:rsidP="00C15713">
      <w:pPr>
        <w:pStyle w:val="ac"/>
      </w:pPr>
      <w:r>
        <w:rPr>
          <w:noProof/>
        </w:rPr>
        <w:lastRenderedPageBreak/>
        <w:drawing>
          <wp:inline distT="0" distB="0" distL="0" distR="0" wp14:anchorId="47890B41" wp14:editId="6F81A5BC">
            <wp:extent cx="4908802" cy="4553184"/>
            <wp:effectExtent l="0" t="0" r="6350" b="0"/>
            <wp:docPr id="764724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24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EB21" w14:textId="283ED634" w:rsidR="00C15713" w:rsidRPr="00C15713" w:rsidRDefault="00C15713" w:rsidP="00C15713">
      <w:pPr>
        <w:pStyle w:val="ae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 </w:t>
      </w:r>
      <w:r>
        <w:rPr>
          <w:rFonts w:hint="eastAsia"/>
        </w:rPr>
        <w:t>保存结果</w:t>
      </w:r>
    </w:p>
    <w:p w14:paraId="7F1BC8E6" w14:textId="1550AB76" w:rsidR="006D2CEC" w:rsidRDefault="006D2CEC" w:rsidP="004338DF">
      <w:pPr>
        <w:pStyle w:val="21"/>
      </w:pPr>
      <w:r>
        <w:rPr>
          <w:rFonts w:hint="eastAsia"/>
        </w:rPr>
        <w:t>程序运行结果说明</w:t>
      </w:r>
    </w:p>
    <w:p w14:paraId="79731A5F" w14:textId="254F1002" w:rsidR="00EB1CA7" w:rsidRDefault="00C15713" w:rsidP="00EB1CA7">
      <w:pPr>
        <w:ind w:firstLine="480"/>
      </w:pPr>
      <w:r>
        <w:rPr>
          <w:rFonts w:hint="eastAsia"/>
        </w:rPr>
        <w:t>执行计算后，程序运行结果如下</w:t>
      </w:r>
    </w:p>
    <w:p w14:paraId="1EC4A10B" w14:textId="4471B3A0" w:rsidR="0006487D" w:rsidRDefault="0006487D" w:rsidP="0006487D">
      <w:pPr>
        <w:pStyle w:val="ac"/>
      </w:pPr>
      <w:r>
        <w:rPr>
          <w:noProof/>
        </w:rPr>
        <w:drawing>
          <wp:inline distT="0" distB="0" distL="0" distR="0" wp14:anchorId="5904D245" wp14:editId="29039668">
            <wp:extent cx="4851649" cy="1003352"/>
            <wp:effectExtent l="0" t="0" r="6350" b="6350"/>
            <wp:docPr id="464858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58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751E" w14:textId="4E0A9062" w:rsidR="0006487D" w:rsidRPr="00EB1CA7" w:rsidRDefault="0006487D" w:rsidP="0006487D">
      <w:pPr>
        <w:pStyle w:val="ae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 </w:t>
      </w:r>
      <w:r>
        <w:rPr>
          <w:rFonts w:hint="eastAsia"/>
        </w:rPr>
        <w:t>程序运行结果</w:t>
      </w:r>
    </w:p>
    <w:p w14:paraId="69CCFD7F" w14:textId="4D432844" w:rsidR="004338DF" w:rsidRPr="004338DF" w:rsidRDefault="006D2CEC" w:rsidP="004338DF">
      <w:pPr>
        <w:pStyle w:val="1"/>
      </w:pPr>
      <w:r>
        <w:rPr>
          <w:rFonts w:hint="eastAsia"/>
        </w:rPr>
        <w:t>程序规范性</w:t>
      </w:r>
      <w:r w:rsidR="00052EC4">
        <w:rPr>
          <w:rFonts w:hint="eastAsia"/>
        </w:rPr>
        <w:t>说明</w:t>
      </w:r>
    </w:p>
    <w:p w14:paraId="202B2739" w14:textId="22CE4E20" w:rsidR="00052EC4" w:rsidRDefault="004338DF" w:rsidP="00052EC4">
      <w:pPr>
        <w:pStyle w:val="21"/>
      </w:pPr>
      <w:r>
        <w:rPr>
          <w:rFonts w:hint="eastAsia"/>
        </w:rPr>
        <w:t>程序功能与结构设计说明</w:t>
      </w:r>
    </w:p>
    <w:p w14:paraId="11A9F01B" w14:textId="32457FCD" w:rsidR="00746CA6" w:rsidRDefault="00D81E52" w:rsidP="00D81E52">
      <w:pPr>
        <w:pStyle w:val="31"/>
      </w:pPr>
      <w:r>
        <w:rPr>
          <w:rFonts w:hint="eastAsia"/>
        </w:rPr>
        <w:t>程序用途与功能概述</w:t>
      </w:r>
    </w:p>
    <w:p w14:paraId="7B11C28A" w14:textId="0779D098" w:rsidR="00D81E52" w:rsidRDefault="00D81E52" w:rsidP="00D81E52">
      <w:pPr>
        <w:ind w:firstLine="480"/>
      </w:pPr>
      <w:r>
        <w:rPr>
          <w:rFonts w:hint="eastAsia"/>
        </w:rPr>
        <w:t>本程序用于</w:t>
      </w:r>
      <w:r w:rsidR="004E3A8B">
        <w:rPr>
          <w:rFonts w:hint="eastAsia"/>
        </w:rPr>
        <w:t>基于随机抽样一致性算法原理，对存在粗差的数据进行检验。支持数据导入，参数设置与结果输出等功能，适用于快速检验数据。</w:t>
      </w:r>
    </w:p>
    <w:p w14:paraId="35D17D91" w14:textId="7C1FDC73" w:rsidR="004E3A8B" w:rsidRDefault="004E3A8B" w:rsidP="004E3A8B">
      <w:pPr>
        <w:pStyle w:val="31"/>
      </w:pPr>
      <w:r>
        <w:rPr>
          <w:rFonts w:hint="eastAsia"/>
        </w:rPr>
        <w:lastRenderedPageBreak/>
        <w:t>功能模块划分</w:t>
      </w:r>
    </w:p>
    <w:p w14:paraId="23F858DA" w14:textId="79469C98" w:rsidR="00113064" w:rsidRDefault="004E3A8B" w:rsidP="00113064">
      <w:pPr>
        <w:ind w:firstLine="480"/>
      </w:pPr>
      <w:r>
        <w:rPr>
          <w:rFonts w:hint="eastAsia"/>
        </w:rPr>
        <w:t>程序分为</w:t>
      </w:r>
      <w:r w:rsidR="00F90FAE">
        <w:rPr>
          <w:rFonts w:hint="eastAsia"/>
        </w:rPr>
        <w:t>五</w:t>
      </w:r>
      <w:r>
        <w:rPr>
          <w:rFonts w:hint="eastAsia"/>
        </w:rPr>
        <w:t>大模块：</w:t>
      </w:r>
    </w:p>
    <w:p w14:paraId="1C426F7A" w14:textId="239059C6" w:rsidR="00113064" w:rsidRDefault="00113064" w:rsidP="00113064">
      <w:pPr>
        <w:pStyle w:val="afff3"/>
        <w:numPr>
          <w:ilvl w:val="0"/>
          <w:numId w:val="26"/>
        </w:numPr>
      </w:pPr>
      <w:r>
        <w:rPr>
          <w:rFonts w:hint="eastAsia"/>
        </w:rPr>
        <w:t>“数据读取模块”：支持</w:t>
      </w:r>
      <w:r>
        <w:rPr>
          <w:rFonts w:hint="eastAsia"/>
        </w:rPr>
        <w:t>txt</w:t>
      </w:r>
      <w:r>
        <w:rPr>
          <w:rFonts w:hint="eastAsia"/>
        </w:rPr>
        <w:t>文本数据的输入与处理。</w:t>
      </w:r>
    </w:p>
    <w:p w14:paraId="2B4F0CCE" w14:textId="1A45BE1F" w:rsidR="00113064" w:rsidRDefault="00113064" w:rsidP="00113064">
      <w:pPr>
        <w:pStyle w:val="afff3"/>
        <w:numPr>
          <w:ilvl w:val="0"/>
          <w:numId w:val="26"/>
        </w:numPr>
      </w:pPr>
      <w:r>
        <w:rPr>
          <w:rFonts w:hint="eastAsia"/>
        </w:rPr>
        <w:t>“数据结构模块”：点</w:t>
      </w:r>
      <w:r>
        <w:rPr>
          <w:rFonts w:hint="eastAsia"/>
        </w:rPr>
        <w:t>Point</w:t>
      </w:r>
      <w:r>
        <w:rPr>
          <w:rFonts w:hint="eastAsia"/>
        </w:rPr>
        <w:t>的数据结构和线</w:t>
      </w:r>
      <w:r>
        <w:rPr>
          <w:rFonts w:hint="eastAsia"/>
        </w:rPr>
        <w:t>Line</w:t>
      </w:r>
      <w:r>
        <w:rPr>
          <w:rFonts w:hint="eastAsia"/>
        </w:rPr>
        <w:t>的数据结构</w:t>
      </w:r>
      <w:r w:rsidR="00BF36E8">
        <w:rPr>
          <w:rFonts w:hint="eastAsia"/>
        </w:rPr>
        <w:t>。</w:t>
      </w:r>
    </w:p>
    <w:p w14:paraId="655475E6" w14:textId="7E5BF7B1" w:rsidR="00BF36E8" w:rsidRDefault="00BF36E8" w:rsidP="00113064">
      <w:pPr>
        <w:pStyle w:val="afff3"/>
        <w:numPr>
          <w:ilvl w:val="0"/>
          <w:numId w:val="26"/>
        </w:numPr>
      </w:pPr>
      <w:r>
        <w:rPr>
          <w:rFonts w:hint="eastAsia"/>
        </w:rPr>
        <w:t>“用户交互模块”：</w:t>
      </w:r>
      <w:r>
        <w:rPr>
          <w:rFonts w:hint="eastAsia"/>
        </w:rPr>
        <w:t>Form</w:t>
      </w:r>
      <w:r>
        <w:rPr>
          <w:rFonts w:hint="eastAsia"/>
        </w:rPr>
        <w:t>窗体界面进行参数设置和结果展示。</w:t>
      </w:r>
    </w:p>
    <w:p w14:paraId="38DEDB68" w14:textId="2C759305" w:rsidR="00BF36E8" w:rsidRDefault="00BF36E8" w:rsidP="00113064">
      <w:pPr>
        <w:pStyle w:val="afff3"/>
        <w:numPr>
          <w:ilvl w:val="0"/>
          <w:numId w:val="26"/>
        </w:numPr>
      </w:pPr>
      <w:r>
        <w:rPr>
          <w:rFonts w:hint="eastAsia"/>
        </w:rPr>
        <w:t>“核心算法模块”：</w:t>
      </w:r>
      <w:r>
        <w:rPr>
          <w:rFonts w:hint="eastAsia"/>
        </w:rPr>
        <w:t>Algo</w:t>
      </w:r>
      <w:r>
        <w:rPr>
          <w:rFonts w:hint="eastAsia"/>
        </w:rPr>
        <w:t>类用于核心算法的计算</w:t>
      </w:r>
      <w:r w:rsidR="00F90FAE">
        <w:rPr>
          <w:rFonts w:hint="eastAsia"/>
        </w:rPr>
        <w:t>。</w:t>
      </w:r>
    </w:p>
    <w:p w14:paraId="5370C38F" w14:textId="7FB2AB9D" w:rsidR="00F90FAE" w:rsidRDefault="00F90FAE" w:rsidP="00113064">
      <w:pPr>
        <w:pStyle w:val="afff3"/>
        <w:numPr>
          <w:ilvl w:val="0"/>
          <w:numId w:val="26"/>
        </w:numPr>
      </w:pPr>
      <w:r>
        <w:rPr>
          <w:rFonts w:hint="eastAsia"/>
        </w:rPr>
        <w:t>“结果输出模块”：将计算结果输出为</w:t>
      </w:r>
      <w:r>
        <w:rPr>
          <w:rFonts w:hint="eastAsia"/>
        </w:rPr>
        <w:t>txt</w:t>
      </w:r>
      <w:r>
        <w:rPr>
          <w:rFonts w:hint="eastAsia"/>
        </w:rPr>
        <w:t>文本。</w:t>
      </w:r>
    </w:p>
    <w:p w14:paraId="562859BD" w14:textId="73350DE8" w:rsidR="00F90FAE" w:rsidRDefault="00F90FAE" w:rsidP="00F90FAE">
      <w:pPr>
        <w:pStyle w:val="31"/>
      </w:pPr>
      <w:r>
        <w:rPr>
          <w:rFonts w:hint="eastAsia"/>
        </w:rPr>
        <w:t>设计原则与开发技术</w:t>
      </w:r>
    </w:p>
    <w:p w14:paraId="61F7B0A4" w14:textId="00205FBB" w:rsidR="00F90FAE" w:rsidRPr="00F90FAE" w:rsidRDefault="00F90FAE" w:rsidP="00F90FAE">
      <w:pPr>
        <w:ind w:firstLine="48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C#</w:t>
      </w:r>
      <w:r>
        <w:rPr>
          <w:rFonts w:hint="eastAsia"/>
        </w:rPr>
        <w:t>作为开发语言，</w:t>
      </w:r>
      <w:r w:rsidR="005906DE">
        <w:rPr>
          <w:rFonts w:hint="eastAsia"/>
        </w:rPr>
        <w:t>界面基于</w:t>
      </w:r>
      <w:r w:rsidR="005906DE">
        <w:rPr>
          <w:rFonts w:hint="eastAsia"/>
        </w:rPr>
        <w:t>WinForms</w:t>
      </w:r>
      <w:r w:rsidR="005906DE">
        <w:rPr>
          <w:rFonts w:hint="eastAsia"/>
        </w:rPr>
        <w:t>，核心算法封装在</w:t>
      </w:r>
      <w:r w:rsidR="005906DE">
        <w:rPr>
          <w:rFonts w:hint="eastAsia"/>
        </w:rPr>
        <w:t>Algo.cs</w:t>
      </w:r>
      <w:r w:rsidR="005906DE">
        <w:rPr>
          <w:rFonts w:hint="eastAsia"/>
        </w:rPr>
        <w:t>独立类库中，点和线的数据结构分别封装在</w:t>
      </w:r>
      <w:r w:rsidR="005906DE">
        <w:rPr>
          <w:rFonts w:hint="eastAsia"/>
        </w:rPr>
        <w:t>Point.cs</w:t>
      </w:r>
      <w:r w:rsidR="005906DE">
        <w:rPr>
          <w:rFonts w:hint="eastAsia"/>
        </w:rPr>
        <w:t>和</w:t>
      </w:r>
      <w:r w:rsidR="005906DE">
        <w:rPr>
          <w:rFonts w:hint="eastAsia"/>
        </w:rPr>
        <w:t>Line.cs</w:t>
      </w:r>
      <w:r w:rsidR="005906DE">
        <w:rPr>
          <w:rFonts w:hint="eastAsia"/>
        </w:rPr>
        <w:t>类库里。便于后期维护与功能拓展。</w:t>
      </w:r>
    </w:p>
    <w:p w14:paraId="5F58724C" w14:textId="625C4CB9" w:rsidR="004338DF" w:rsidRDefault="004338DF" w:rsidP="00F90FAE">
      <w:pPr>
        <w:pStyle w:val="21"/>
      </w:pPr>
      <w:r>
        <w:rPr>
          <w:rFonts w:hint="eastAsia"/>
        </w:rPr>
        <w:t>核心算法源码</w:t>
      </w:r>
    </w:p>
    <w:p w14:paraId="28718E0F" w14:textId="3E099357" w:rsidR="004F2EE9" w:rsidRPr="004F2EE9" w:rsidRDefault="004F2EE9" w:rsidP="004F2EE9">
      <w:pPr>
        <w:ind w:firstLine="480"/>
        <w:rPr>
          <w:rFonts w:hint="eastAsia"/>
        </w:rPr>
      </w:pPr>
      <w:r>
        <w:rPr>
          <w:rFonts w:hint="eastAsia"/>
        </w:rPr>
        <w:t>核心算法主要分为随机抽样，一致性检验和直线参数的计算。</w:t>
      </w:r>
    </w:p>
    <w:tbl>
      <w:tblPr>
        <w:tblStyle w:val="a6"/>
        <w:tblW w:w="8642" w:type="dxa"/>
        <w:tblLook w:val="04A0" w:firstRow="1" w:lastRow="0" w:firstColumn="1" w:lastColumn="0" w:noHBand="0" w:noVBand="1"/>
      </w:tblPr>
      <w:tblGrid>
        <w:gridCol w:w="843"/>
        <w:gridCol w:w="991"/>
        <w:gridCol w:w="1450"/>
        <w:gridCol w:w="1551"/>
        <w:gridCol w:w="1410"/>
        <w:gridCol w:w="2397"/>
      </w:tblGrid>
      <w:tr w:rsidR="004F2EE9" w14:paraId="45F6EC9E" w14:textId="77777777" w:rsidTr="004F2EE9">
        <w:tc>
          <w:tcPr>
            <w:tcW w:w="843" w:type="dxa"/>
          </w:tcPr>
          <w:p w14:paraId="4438D272" w14:textId="1506092C" w:rsidR="00391E8E" w:rsidRDefault="00391E8E" w:rsidP="004F2EE9">
            <w:pPr>
              <w:pStyle w:val="ad"/>
            </w:pPr>
            <w:r>
              <w:rPr>
                <w:rFonts w:hint="eastAsia"/>
              </w:rPr>
              <w:t>序号</w:t>
            </w:r>
          </w:p>
        </w:tc>
        <w:tc>
          <w:tcPr>
            <w:tcW w:w="991" w:type="dxa"/>
          </w:tcPr>
          <w:p w14:paraId="52EE3428" w14:textId="187BE833" w:rsidR="00391E8E" w:rsidRDefault="00391E8E" w:rsidP="004F2EE9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类名</w:t>
            </w:r>
          </w:p>
        </w:tc>
        <w:tc>
          <w:tcPr>
            <w:tcW w:w="1450" w:type="dxa"/>
          </w:tcPr>
          <w:p w14:paraId="1753CD15" w14:textId="589CDD43" w:rsidR="00391E8E" w:rsidRDefault="00391E8E" w:rsidP="004F2EE9">
            <w:pPr>
              <w:pStyle w:val="ad"/>
            </w:pPr>
            <w:r>
              <w:rPr>
                <w:rFonts w:hint="eastAsia"/>
              </w:rPr>
              <w:t>函数名</w:t>
            </w:r>
          </w:p>
        </w:tc>
        <w:tc>
          <w:tcPr>
            <w:tcW w:w="1551" w:type="dxa"/>
          </w:tcPr>
          <w:p w14:paraId="04EF5D59" w14:textId="3F52D925" w:rsidR="00391E8E" w:rsidRDefault="00391E8E" w:rsidP="004F2EE9">
            <w:pPr>
              <w:pStyle w:val="ad"/>
            </w:pPr>
            <w:r>
              <w:rPr>
                <w:rFonts w:hint="eastAsia"/>
              </w:rPr>
              <w:t>输入参数</w:t>
            </w:r>
          </w:p>
        </w:tc>
        <w:tc>
          <w:tcPr>
            <w:tcW w:w="1410" w:type="dxa"/>
          </w:tcPr>
          <w:p w14:paraId="6DDCD414" w14:textId="20F3F80A" w:rsidR="00391E8E" w:rsidRDefault="00391E8E" w:rsidP="004F2EE9">
            <w:pPr>
              <w:pStyle w:val="ad"/>
            </w:pPr>
            <w:r>
              <w:rPr>
                <w:rFonts w:hint="eastAsia"/>
              </w:rPr>
              <w:t>输出参数</w:t>
            </w:r>
          </w:p>
        </w:tc>
        <w:tc>
          <w:tcPr>
            <w:tcW w:w="2397" w:type="dxa"/>
          </w:tcPr>
          <w:p w14:paraId="4BC0FEAC" w14:textId="25BF0E31" w:rsidR="00391E8E" w:rsidRDefault="00391E8E" w:rsidP="004F2EE9">
            <w:pPr>
              <w:pStyle w:val="ad"/>
            </w:pPr>
            <w:r>
              <w:rPr>
                <w:rFonts w:hint="eastAsia"/>
              </w:rPr>
              <w:t>主要功能描述</w:t>
            </w:r>
          </w:p>
        </w:tc>
      </w:tr>
      <w:tr w:rsidR="004F2EE9" w14:paraId="5DEF2C7F" w14:textId="77777777" w:rsidTr="004F2EE9">
        <w:tc>
          <w:tcPr>
            <w:tcW w:w="843" w:type="dxa"/>
          </w:tcPr>
          <w:p w14:paraId="2CE044F6" w14:textId="0F2BFD19" w:rsidR="00391E8E" w:rsidRDefault="00391E8E" w:rsidP="004F2EE9">
            <w:pPr>
              <w:pStyle w:val="ad"/>
            </w:pPr>
            <w:r>
              <w:rPr>
                <w:rFonts w:hint="eastAsia"/>
              </w:rPr>
              <w:t>1</w:t>
            </w:r>
          </w:p>
        </w:tc>
        <w:tc>
          <w:tcPr>
            <w:tcW w:w="991" w:type="dxa"/>
          </w:tcPr>
          <w:p w14:paraId="32C269DC" w14:textId="75737F40" w:rsidR="00391E8E" w:rsidRDefault="00687E6E" w:rsidP="004F2EE9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Algo</w:t>
            </w:r>
          </w:p>
        </w:tc>
        <w:tc>
          <w:tcPr>
            <w:tcW w:w="1450" w:type="dxa"/>
          </w:tcPr>
          <w:p w14:paraId="6763E440" w14:textId="0B84D693" w:rsidR="00391E8E" w:rsidRDefault="00687E6E" w:rsidP="004F2EE9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Go</w:t>
            </w:r>
          </w:p>
        </w:tc>
        <w:tc>
          <w:tcPr>
            <w:tcW w:w="1551" w:type="dxa"/>
          </w:tcPr>
          <w:p w14:paraId="7E386874" w14:textId="6389A56E" w:rsidR="00391E8E" w:rsidRDefault="00687E6E" w:rsidP="004F2EE9">
            <w:pPr>
              <w:pStyle w:val="ad"/>
            </w:pPr>
            <w:r>
              <w:rPr>
                <w:rFonts w:hint="eastAsia"/>
              </w:rPr>
              <w:t>无</w:t>
            </w:r>
          </w:p>
        </w:tc>
        <w:tc>
          <w:tcPr>
            <w:tcW w:w="1410" w:type="dxa"/>
          </w:tcPr>
          <w:p w14:paraId="550C17FC" w14:textId="44EB4B84" w:rsidR="00391E8E" w:rsidRDefault="00687E6E" w:rsidP="004F2EE9">
            <w:pPr>
              <w:pStyle w:val="ad"/>
            </w:pPr>
            <w:r>
              <w:rPr>
                <w:rFonts w:hint="eastAsia"/>
              </w:rPr>
              <w:t>无</w:t>
            </w:r>
          </w:p>
        </w:tc>
        <w:tc>
          <w:tcPr>
            <w:tcW w:w="2397" w:type="dxa"/>
          </w:tcPr>
          <w:p w14:paraId="4C01037A" w14:textId="46258E20" w:rsidR="00391E8E" w:rsidRDefault="00687E6E" w:rsidP="004F2EE9">
            <w:pPr>
              <w:pStyle w:val="ad"/>
            </w:pPr>
            <w:r>
              <w:rPr>
                <w:rFonts w:hint="eastAsia"/>
              </w:rPr>
              <w:t>随机抽样点集合，得到线集合</w:t>
            </w:r>
          </w:p>
        </w:tc>
      </w:tr>
      <w:tr w:rsidR="004F2EE9" w14:paraId="55E730B2" w14:textId="77777777" w:rsidTr="004F2EE9">
        <w:tc>
          <w:tcPr>
            <w:tcW w:w="843" w:type="dxa"/>
          </w:tcPr>
          <w:p w14:paraId="3B8AE16C" w14:textId="488BBC9E" w:rsidR="00391E8E" w:rsidRDefault="00687E6E" w:rsidP="004F2EE9">
            <w:pPr>
              <w:pStyle w:val="ad"/>
            </w:pPr>
            <w:r>
              <w:rPr>
                <w:rFonts w:hint="eastAsia"/>
              </w:rPr>
              <w:t>2</w:t>
            </w:r>
          </w:p>
        </w:tc>
        <w:tc>
          <w:tcPr>
            <w:tcW w:w="991" w:type="dxa"/>
          </w:tcPr>
          <w:p w14:paraId="59F6CB8B" w14:textId="62D9C8ED" w:rsidR="00391E8E" w:rsidRDefault="00687E6E" w:rsidP="004F2EE9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Algo</w:t>
            </w:r>
          </w:p>
        </w:tc>
        <w:tc>
          <w:tcPr>
            <w:tcW w:w="1450" w:type="dxa"/>
          </w:tcPr>
          <w:p w14:paraId="6BEB6F22" w14:textId="7B2D054F" w:rsidR="00391E8E" w:rsidRDefault="00687E6E" w:rsidP="004F2EE9">
            <w:pPr>
              <w:pStyle w:val="ad"/>
            </w:pPr>
            <w:r w:rsidRPr="00687E6E">
              <w:t>ProcessLine2D</w:t>
            </w:r>
          </w:p>
        </w:tc>
        <w:tc>
          <w:tcPr>
            <w:tcW w:w="1551" w:type="dxa"/>
          </w:tcPr>
          <w:p w14:paraId="42134ACF" w14:textId="3321C551" w:rsidR="00391E8E" w:rsidRDefault="00687E6E" w:rsidP="004F2EE9">
            <w:pPr>
              <w:pStyle w:val="ad"/>
            </w:pPr>
            <w:r>
              <w:rPr>
                <w:rFonts w:hint="eastAsia"/>
              </w:rPr>
              <w:t>无</w:t>
            </w:r>
          </w:p>
        </w:tc>
        <w:tc>
          <w:tcPr>
            <w:tcW w:w="1410" w:type="dxa"/>
          </w:tcPr>
          <w:p w14:paraId="7929D0EB" w14:textId="0055DDD0" w:rsidR="00391E8E" w:rsidRDefault="00687E6E" w:rsidP="004F2EE9">
            <w:pPr>
              <w:pStyle w:val="ad"/>
            </w:pPr>
            <w:r>
              <w:rPr>
                <w:rFonts w:hint="eastAsia"/>
              </w:rPr>
              <w:t>无</w:t>
            </w:r>
          </w:p>
        </w:tc>
        <w:tc>
          <w:tcPr>
            <w:tcW w:w="2397" w:type="dxa"/>
          </w:tcPr>
          <w:p w14:paraId="5440D2E3" w14:textId="2F4CB308" w:rsidR="00391E8E" w:rsidRDefault="00687E6E" w:rsidP="004F2EE9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对线集合的所有线进行一致性检验</w:t>
            </w:r>
          </w:p>
        </w:tc>
      </w:tr>
      <w:tr w:rsidR="004F2EE9" w14:paraId="25789F16" w14:textId="77777777" w:rsidTr="004F2EE9">
        <w:trPr>
          <w:trHeight w:val="471"/>
        </w:trPr>
        <w:tc>
          <w:tcPr>
            <w:tcW w:w="843" w:type="dxa"/>
          </w:tcPr>
          <w:p w14:paraId="2143FB87" w14:textId="2C7CF95F" w:rsidR="00391E8E" w:rsidRDefault="00687E6E" w:rsidP="004F2EE9">
            <w:pPr>
              <w:pStyle w:val="ad"/>
            </w:pPr>
            <w:r>
              <w:rPr>
                <w:rFonts w:hint="eastAsia"/>
              </w:rPr>
              <w:t>3</w:t>
            </w:r>
          </w:p>
        </w:tc>
        <w:tc>
          <w:tcPr>
            <w:tcW w:w="991" w:type="dxa"/>
          </w:tcPr>
          <w:p w14:paraId="48151BDF" w14:textId="5DC7EF87" w:rsidR="00391E8E" w:rsidRDefault="00687E6E" w:rsidP="004F2EE9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Line2D</w:t>
            </w:r>
          </w:p>
        </w:tc>
        <w:tc>
          <w:tcPr>
            <w:tcW w:w="1450" w:type="dxa"/>
          </w:tcPr>
          <w:p w14:paraId="6CDB0BD5" w14:textId="63C6CF3D" w:rsidR="00391E8E" w:rsidRDefault="00687E6E" w:rsidP="004F2EE9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Cal</w:t>
            </w:r>
          </w:p>
        </w:tc>
        <w:tc>
          <w:tcPr>
            <w:tcW w:w="1551" w:type="dxa"/>
          </w:tcPr>
          <w:p w14:paraId="2A61D1B5" w14:textId="70ADF674" w:rsidR="00391E8E" w:rsidRDefault="00687E6E" w:rsidP="004F2EE9">
            <w:pPr>
              <w:pStyle w:val="ad"/>
            </w:pPr>
            <w:r>
              <w:rPr>
                <w:rFonts w:hint="eastAsia"/>
              </w:rPr>
              <w:t>无</w:t>
            </w:r>
          </w:p>
        </w:tc>
        <w:tc>
          <w:tcPr>
            <w:tcW w:w="1410" w:type="dxa"/>
          </w:tcPr>
          <w:p w14:paraId="05B6D2D1" w14:textId="0CA3D51A" w:rsidR="00391E8E" w:rsidRDefault="00687E6E" w:rsidP="004F2EE9">
            <w:pPr>
              <w:pStyle w:val="ad"/>
            </w:pPr>
            <w:r>
              <w:rPr>
                <w:rFonts w:hint="eastAsia"/>
              </w:rPr>
              <w:t>无</w:t>
            </w:r>
          </w:p>
        </w:tc>
        <w:tc>
          <w:tcPr>
            <w:tcW w:w="2397" w:type="dxa"/>
          </w:tcPr>
          <w:p w14:paraId="51C24908" w14:textId="291FDB1C" w:rsidR="00391E8E" w:rsidRDefault="00687E6E" w:rsidP="004F2EE9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根据线的组成点，计算对应的直线参数</w:t>
            </w:r>
          </w:p>
        </w:tc>
      </w:tr>
    </w:tbl>
    <w:p w14:paraId="791E7C2A" w14:textId="19221644" w:rsidR="004338DF" w:rsidRDefault="004F2EE9" w:rsidP="004F2EE9">
      <w:pPr>
        <w:pStyle w:val="af"/>
      </w:pPr>
      <w:r>
        <w:rPr>
          <w:rFonts w:hint="eastAsia"/>
        </w:rPr>
        <w:t>表</w:t>
      </w:r>
      <w:r>
        <w:rPr>
          <w:rFonts w:hint="eastAsia"/>
        </w:rPr>
        <w:t xml:space="preserve">1 </w:t>
      </w:r>
      <w:r>
        <w:rPr>
          <w:rFonts w:hint="eastAsia"/>
        </w:rPr>
        <w:t>核心算法组成部分</w:t>
      </w:r>
    </w:p>
    <w:p w14:paraId="02587D03" w14:textId="77777777" w:rsidR="00083683" w:rsidRDefault="00083683" w:rsidP="00083683">
      <w:pPr>
        <w:pStyle w:val="ad"/>
      </w:pPr>
    </w:p>
    <w:p w14:paraId="5313CB0C" w14:textId="15EC088A" w:rsidR="00083683" w:rsidRDefault="00083683" w:rsidP="00083683">
      <w:pPr>
        <w:pStyle w:val="31"/>
      </w:pPr>
      <w:r>
        <w:rPr>
          <w:rFonts w:hint="eastAsia"/>
        </w:rPr>
        <w:t>随机抽样</w:t>
      </w:r>
    </w:p>
    <w:p w14:paraId="5D0588A1" w14:textId="74429C3D" w:rsidR="00F479C7" w:rsidRPr="00F479C7" w:rsidRDefault="00B0006E" w:rsidP="00F479C7">
      <w:pPr>
        <w:ind w:firstLine="480"/>
        <w:rPr>
          <w:rFonts w:hint="eastAsia"/>
        </w:rPr>
      </w:pPr>
      <w:r>
        <w:rPr>
          <w:rFonts w:hint="eastAsia"/>
        </w:rPr>
        <w:t>在点集合里，不重复的随机挑选两个点组成线。</w:t>
      </w:r>
    </w:p>
    <w:p w14:paraId="48E3B226" w14:textId="77777777" w:rsidR="00F479C7" w:rsidRDefault="00F479C7" w:rsidP="00F479C7">
      <w:pPr>
        <w:pStyle w:val="affffffb"/>
        <w:ind w:firstLine="480"/>
      </w:pPr>
      <w:r>
        <w:t>private void Go()</w:t>
      </w:r>
    </w:p>
    <w:p w14:paraId="62362635" w14:textId="77777777" w:rsidR="00F479C7" w:rsidRDefault="00F479C7" w:rsidP="00F479C7">
      <w:pPr>
        <w:pStyle w:val="affffffb"/>
        <w:ind w:firstLine="480"/>
      </w:pPr>
      <w:r>
        <w:t xml:space="preserve">        {</w:t>
      </w:r>
    </w:p>
    <w:p w14:paraId="5264A741" w14:textId="77777777" w:rsidR="00F479C7" w:rsidRDefault="00F479C7" w:rsidP="00F479C7">
      <w:pPr>
        <w:pStyle w:val="affffffb"/>
        <w:ind w:firstLine="480"/>
      </w:pPr>
      <w:r>
        <w:t xml:space="preserve">            if (UserInput.min_samples == 2)</w:t>
      </w:r>
    </w:p>
    <w:p w14:paraId="7A7146F2" w14:textId="77777777" w:rsidR="00F479C7" w:rsidRDefault="00F479C7" w:rsidP="00F479C7">
      <w:pPr>
        <w:pStyle w:val="affffffb"/>
        <w:ind w:firstLine="480"/>
      </w:pPr>
      <w:r>
        <w:t xml:space="preserve">            {</w:t>
      </w:r>
    </w:p>
    <w:p w14:paraId="66BBA60D" w14:textId="77777777" w:rsidR="00F479C7" w:rsidRDefault="00F479C7" w:rsidP="00F479C7">
      <w:pPr>
        <w:pStyle w:val="affffffb"/>
        <w:ind w:firstLine="480"/>
      </w:pPr>
      <w:r>
        <w:t xml:space="preserve">                int times = UserInput.max_times;</w:t>
      </w:r>
    </w:p>
    <w:p w14:paraId="47DE2F8B" w14:textId="77777777" w:rsidR="00F479C7" w:rsidRDefault="00F479C7" w:rsidP="00F479C7">
      <w:pPr>
        <w:pStyle w:val="affffffb"/>
        <w:ind w:firstLine="480"/>
      </w:pPr>
    </w:p>
    <w:p w14:paraId="31D2B3C6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用于存储已选择的点对，确保不重复</w:t>
      </w:r>
    </w:p>
    <w:p w14:paraId="7B478952" w14:textId="77777777" w:rsidR="00F479C7" w:rsidRDefault="00F479C7" w:rsidP="00F479C7">
      <w:pPr>
        <w:pStyle w:val="affffffb"/>
        <w:ind w:firstLine="480"/>
      </w:pPr>
      <w:r>
        <w:t xml:space="preserve">                var selectedPairs = new HashSet&lt;Tuple&lt;int, </w:t>
      </w:r>
      <w:r>
        <w:lastRenderedPageBreak/>
        <w:t>int&gt;&gt;();</w:t>
      </w:r>
    </w:p>
    <w:p w14:paraId="026BF931" w14:textId="77777777" w:rsidR="00F479C7" w:rsidRDefault="00F479C7" w:rsidP="00F479C7">
      <w:pPr>
        <w:pStyle w:val="affffffb"/>
        <w:ind w:firstLine="480"/>
      </w:pPr>
      <w:r>
        <w:t xml:space="preserve">                var random = new Random();</w:t>
      </w:r>
    </w:p>
    <w:p w14:paraId="03437D95" w14:textId="77777777" w:rsidR="00F479C7" w:rsidRDefault="00F479C7" w:rsidP="00F479C7">
      <w:pPr>
        <w:pStyle w:val="affffffb"/>
        <w:ind w:firstLine="480"/>
      </w:pPr>
    </w:p>
    <w:p w14:paraId="4F357A1F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计算最大可能的点对数量</w:t>
      </w:r>
    </w:p>
    <w:p w14:paraId="519AE28E" w14:textId="77777777" w:rsidR="00F479C7" w:rsidRDefault="00F479C7" w:rsidP="00F479C7">
      <w:pPr>
        <w:pStyle w:val="affffffb"/>
        <w:ind w:firstLine="480"/>
      </w:pPr>
      <w:r>
        <w:t xml:space="preserve">                int maxPossiblePairs = points_2D.Count * (points_2D.Count - 1) / 2;</w:t>
      </w:r>
    </w:p>
    <w:p w14:paraId="3DF237FB" w14:textId="77777777" w:rsidR="00F479C7" w:rsidRDefault="00F479C7" w:rsidP="00F479C7">
      <w:pPr>
        <w:pStyle w:val="affffffb"/>
        <w:ind w:firstLine="480"/>
      </w:pPr>
    </w:p>
    <w:p w14:paraId="105A5C39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如果请求的次数超过可能的组合数，则限制为最大可能数</w:t>
      </w:r>
    </w:p>
    <w:p w14:paraId="7590A77B" w14:textId="77777777" w:rsidR="00F479C7" w:rsidRDefault="00F479C7" w:rsidP="00F479C7">
      <w:pPr>
        <w:pStyle w:val="affffffb"/>
        <w:ind w:firstLine="480"/>
      </w:pPr>
      <w:r>
        <w:t xml:space="preserve">                times = Math.Min(times, maxPossiblePairs);</w:t>
      </w:r>
    </w:p>
    <w:p w14:paraId="49762367" w14:textId="77777777" w:rsidR="00F479C7" w:rsidRDefault="00F479C7" w:rsidP="00F479C7">
      <w:pPr>
        <w:pStyle w:val="affffffb"/>
        <w:ind w:firstLine="480"/>
      </w:pPr>
    </w:p>
    <w:p w14:paraId="5438FADC" w14:textId="77777777" w:rsidR="00F479C7" w:rsidRDefault="00F479C7" w:rsidP="00F479C7">
      <w:pPr>
        <w:pStyle w:val="affffffb"/>
        <w:ind w:firstLine="480"/>
      </w:pPr>
      <w:r>
        <w:t xml:space="preserve">                int successfulSelections = 0;</w:t>
      </w:r>
    </w:p>
    <w:p w14:paraId="28FCBEF6" w14:textId="77777777" w:rsidR="00F479C7" w:rsidRDefault="00F479C7" w:rsidP="00F479C7">
      <w:pPr>
        <w:pStyle w:val="affffffb"/>
        <w:ind w:firstLine="480"/>
      </w:pPr>
      <w:r>
        <w:t xml:space="preserve">                int attempts = 0;</w:t>
      </w:r>
    </w:p>
    <w:p w14:paraId="0336B292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int maxAttempts = times * 10; // </w:t>
      </w:r>
      <w:r>
        <w:rPr>
          <w:rFonts w:hint="eastAsia"/>
        </w:rPr>
        <w:t>防止无限循环</w:t>
      </w:r>
    </w:p>
    <w:p w14:paraId="646D3E4A" w14:textId="77777777" w:rsidR="00F479C7" w:rsidRDefault="00F479C7" w:rsidP="00F479C7">
      <w:pPr>
        <w:pStyle w:val="affffffb"/>
        <w:ind w:firstLine="480"/>
      </w:pPr>
    </w:p>
    <w:p w14:paraId="4DFB8004" w14:textId="77777777" w:rsidR="00F479C7" w:rsidRDefault="00F479C7" w:rsidP="00F479C7">
      <w:pPr>
        <w:pStyle w:val="affffffb"/>
        <w:ind w:firstLine="480"/>
      </w:pPr>
      <w:r>
        <w:t xml:space="preserve">                while (successfulSelections &lt; times &amp;&amp; attempts &lt; maxAttempts)</w:t>
      </w:r>
    </w:p>
    <w:p w14:paraId="446AEFD8" w14:textId="77777777" w:rsidR="00F479C7" w:rsidRDefault="00F479C7" w:rsidP="00F479C7">
      <w:pPr>
        <w:pStyle w:val="affffffb"/>
        <w:ind w:firstLine="480"/>
      </w:pPr>
      <w:r>
        <w:t xml:space="preserve">                {</w:t>
      </w:r>
    </w:p>
    <w:p w14:paraId="55801BDE" w14:textId="77777777" w:rsidR="00F479C7" w:rsidRDefault="00F479C7" w:rsidP="00F479C7">
      <w:pPr>
        <w:pStyle w:val="affffffb"/>
        <w:ind w:firstLine="480"/>
      </w:pPr>
      <w:r>
        <w:t xml:space="preserve">                    attempts++;</w:t>
      </w:r>
    </w:p>
    <w:p w14:paraId="2EB9EACB" w14:textId="77777777" w:rsidR="00F479C7" w:rsidRDefault="00F479C7" w:rsidP="00F479C7">
      <w:pPr>
        <w:pStyle w:val="affffffb"/>
        <w:ind w:firstLine="480"/>
      </w:pPr>
    </w:p>
    <w:p w14:paraId="2D712ABD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随机选择两个不同的点</w:t>
      </w:r>
    </w:p>
    <w:p w14:paraId="698168F4" w14:textId="77777777" w:rsidR="00F479C7" w:rsidRDefault="00F479C7" w:rsidP="00F479C7">
      <w:pPr>
        <w:pStyle w:val="affffffb"/>
        <w:ind w:firstLine="480"/>
      </w:pPr>
      <w:r>
        <w:t xml:space="preserve">                    int point1Index = random.Next(points_2D.Count);</w:t>
      </w:r>
    </w:p>
    <w:p w14:paraId="24A43FBE" w14:textId="77777777" w:rsidR="00F479C7" w:rsidRDefault="00F479C7" w:rsidP="00F479C7">
      <w:pPr>
        <w:pStyle w:val="affffffb"/>
        <w:ind w:firstLine="480"/>
      </w:pPr>
      <w:r>
        <w:t xml:space="preserve">                    int point2Index;</w:t>
      </w:r>
    </w:p>
    <w:p w14:paraId="4C2E3377" w14:textId="77777777" w:rsidR="00F479C7" w:rsidRDefault="00F479C7" w:rsidP="00F479C7">
      <w:pPr>
        <w:pStyle w:val="affffffb"/>
        <w:ind w:firstLine="480"/>
      </w:pPr>
      <w:r>
        <w:t xml:space="preserve">                    do</w:t>
      </w:r>
    </w:p>
    <w:p w14:paraId="23793519" w14:textId="77777777" w:rsidR="00F479C7" w:rsidRDefault="00F479C7" w:rsidP="00F479C7">
      <w:pPr>
        <w:pStyle w:val="affffffb"/>
        <w:ind w:firstLine="480"/>
      </w:pPr>
      <w:r>
        <w:t xml:space="preserve">                    {</w:t>
      </w:r>
    </w:p>
    <w:p w14:paraId="7BF6C3E4" w14:textId="77777777" w:rsidR="00F479C7" w:rsidRDefault="00F479C7" w:rsidP="00F479C7">
      <w:pPr>
        <w:pStyle w:val="affffffb"/>
        <w:ind w:firstLine="480"/>
      </w:pPr>
      <w:r>
        <w:t xml:space="preserve">                        point2Index = random.Next(points_2D.Count);</w:t>
      </w:r>
    </w:p>
    <w:p w14:paraId="44C5EA6E" w14:textId="77777777" w:rsidR="00F479C7" w:rsidRDefault="00F479C7" w:rsidP="00F479C7">
      <w:pPr>
        <w:pStyle w:val="affffffb"/>
        <w:ind w:firstLine="480"/>
      </w:pPr>
      <w:r>
        <w:t xml:space="preserve">                    } while (point2Index == point1Index);</w:t>
      </w:r>
    </w:p>
    <w:p w14:paraId="77BF4750" w14:textId="77777777" w:rsidR="00F479C7" w:rsidRDefault="00F479C7" w:rsidP="00F479C7">
      <w:pPr>
        <w:pStyle w:val="affffffb"/>
        <w:ind w:firstLine="480"/>
      </w:pPr>
    </w:p>
    <w:p w14:paraId="001FC19A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创建标准化的点对（较小的索引在前，确保</w:t>
      </w:r>
      <w:r>
        <w:rPr>
          <w:rFonts w:hint="eastAsia"/>
        </w:rPr>
        <w:t>(a,b)</w:t>
      </w:r>
      <w:r>
        <w:rPr>
          <w:rFonts w:hint="eastAsia"/>
        </w:rPr>
        <w:t>和</w:t>
      </w:r>
      <w:r>
        <w:rPr>
          <w:rFonts w:hint="eastAsia"/>
        </w:rPr>
        <w:t>(b,a)</w:t>
      </w:r>
      <w:r>
        <w:rPr>
          <w:rFonts w:hint="eastAsia"/>
        </w:rPr>
        <w:t>被视为相同）</w:t>
      </w:r>
    </w:p>
    <w:p w14:paraId="5D52D609" w14:textId="77777777" w:rsidR="00F479C7" w:rsidRDefault="00F479C7" w:rsidP="00F479C7">
      <w:pPr>
        <w:pStyle w:val="affffffb"/>
        <w:ind w:firstLine="480"/>
      </w:pPr>
      <w:r>
        <w:t xml:space="preserve">                    Tuple&lt;int, int&gt; normalizedPair;</w:t>
      </w:r>
    </w:p>
    <w:p w14:paraId="4DE9EDBD" w14:textId="77777777" w:rsidR="00F479C7" w:rsidRDefault="00F479C7" w:rsidP="00F479C7">
      <w:pPr>
        <w:pStyle w:val="affffffb"/>
        <w:ind w:firstLine="480"/>
      </w:pPr>
    </w:p>
    <w:p w14:paraId="2252450D" w14:textId="77777777" w:rsidR="00F479C7" w:rsidRDefault="00F479C7" w:rsidP="00F479C7">
      <w:pPr>
        <w:pStyle w:val="affffffb"/>
        <w:ind w:firstLine="480"/>
      </w:pPr>
      <w:r>
        <w:t xml:space="preserve">                    if (point1Index &lt; point2Index)</w:t>
      </w:r>
    </w:p>
    <w:p w14:paraId="492FD1F3" w14:textId="77777777" w:rsidR="00F479C7" w:rsidRDefault="00F479C7" w:rsidP="00F479C7">
      <w:pPr>
        <w:pStyle w:val="affffffb"/>
        <w:ind w:firstLine="480"/>
      </w:pPr>
      <w:r>
        <w:t xml:space="preserve">                    {</w:t>
      </w:r>
    </w:p>
    <w:p w14:paraId="4A962308" w14:textId="77777777" w:rsidR="00F479C7" w:rsidRDefault="00F479C7" w:rsidP="00F479C7">
      <w:pPr>
        <w:pStyle w:val="affffffb"/>
        <w:ind w:firstLine="480"/>
      </w:pPr>
      <w:r>
        <w:t xml:space="preserve">                        normalizedPair = Tuple.Create(point1Index, point2Index);</w:t>
      </w:r>
    </w:p>
    <w:p w14:paraId="7CCAB5E1" w14:textId="77777777" w:rsidR="00F479C7" w:rsidRDefault="00F479C7" w:rsidP="00F479C7">
      <w:pPr>
        <w:pStyle w:val="affffffb"/>
        <w:ind w:firstLine="480"/>
      </w:pPr>
      <w:r>
        <w:t xml:space="preserve">                    }</w:t>
      </w:r>
    </w:p>
    <w:p w14:paraId="07B07FFD" w14:textId="77777777" w:rsidR="00F479C7" w:rsidRDefault="00F479C7" w:rsidP="00F479C7">
      <w:pPr>
        <w:pStyle w:val="affffffb"/>
        <w:ind w:firstLine="480"/>
      </w:pPr>
      <w:r>
        <w:t xml:space="preserve">                    else</w:t>
      </w:r>
    </w:p>
    <w:p w14:paraId="192ABB25" w14:textId="77777777" w:rsidR="00F479C7" w:rsidRDefault="00F479C7" w:rsidP="00F479C7">
      <w:pPr>
        <w:pStyle w:val="affffffb"/>
        <w:ind w:firstLine="480"/>
      </w:pPr>
      <w:r>
        <w:t xml:space="preserve">                    {</w:t>
      </w:r>
    </w:p>
    <w:p w14:paraId="175A30B1" w14:textId="77777777" w:rsidR="00F479C7" w:rsidRDefault="00F479C7" w:rsidP="00F479C7">
      <w:pPr>
        <w:pStyle w:val="affffffb"/>
        <w:ind w:firstLine="480"/>
      </w:pPr>
      <w:r>
        <w:t xml:space="preserve">                        normalizedPair = Tuple.Create(point2Index, point1Index);</w:t>
      </w:r>
    </w:p>
    <w:p w14:paraId="7A0ABD41" w14:textId="77777777" w:rsidR="00F479C7" w:rsidRDefault="00F479C7" w:rsidP="00F479C7">
      <w:pPr>
        <w:pStyle w:val="affffffb"/>
        <w:ind w:firstLine="480"/>
      </w:pPr>
      <w:r>
        <w:t xml:space="preserve">                    }</w:t>
      </w:r>
    </w:p>
    <w:p w14:paraId="090B6758" w14:textId="77777777" w:rsidR="00F479C7" w:rsidRDefault="00F479C7" w:rsidP="00F479C7">
      <w:pPr>
        <w:pStyle w:val="affffffb"/>
        <w:ind w:firstLine="480"/>
      </w:pPr>
      <w:r>
        <w:t xml:space="preserve">          </w:t>
      </w:r>
    </w:p>
    <w:p w14:paraId="158850D8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检查这个点对是否已经被选择过</w:t>
      </w:r>
    </w:p>
    <w:p w14:paraId="299238F3" w14:textId="77777777" w:rsidR="00F479C7" w:rsidRDefault="00F479C7" w:rsidP="00F479C7">
      <w:pPr>
        <w:pStyle w:val="affffffb"/>
        <w:ind w:firstLine="480"/>
      </w:pPr>
      <w:r>
        <w:t xml:space="preserve">                    if (selectedPairs.Add(normalizedPair))</w:t>
      </w:r>
    </w:p>
    <w:p w14:paraId="699F8AE1" w14:textId="77777777" w:rsidR="00F479C7" w:rsidRDefault="00F479C7" w:rsidP="00F479C7">
      <w:pPr>
        <w:pStyle w:val="affffffb"/>
        <w:ind w:firstLine="480"/>
      </w:pPr>
      <w:r>
        <w:t xml:space="preserve">                    {</w:t>
      </w:r>
    </w:p>
    <w:p w14:paraId="289FDA51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成功添加新的点对</w:t>
      </w:r>
    </w:p>
    <w:p w14:paraId="17872394" w14:textId="77777777" w:rsidR="00F479C7" w:rsidRDefault="00F479C7" w:rsidP="00F479C7">
      <w:pPr>
        <w:pStyle w:val="affffffb"/>
        <w:ind w:firstLine="480"/>
      </w:pPr>
      <w:r>
        <w:t xml:space="preserve">                        Point point1 = points_2D[point1Index];</w:t>
      </w:r>
    </w:p>
    <w:p w14:paraId="366CA98D" w14:textId="77777777" w:rsidR="00F479C7" w:rsidRDefault="00F479C7" w:rsidP="00F479C7">
      <w:pPr>
        <w:pStyle w:val="affffffb"/>
        <w:ind w:firstLine="480"/>
      </w:pPr>
      <w:r>
        <w:t xml:space="preserve">                        Point point2 = points_2D[point2Index];</w:t>
      </w:r>
    </w:p>
    <w:p w14:paraId="01B15653" w14:textId="77777777" w:rsidR="00F479C7" w:rsidRDefault="00F479C7" w:rsidP="00F479C7">
      <w:pPr>
        <w:pStyle w:val="affffffb"/>
        <w:ind w:firstLine="480"/>
      </w:pPr>
      <w:r>
        <w:t xml:space="preserve">                        if(Math.Abs(point1.X - point2.X) &lt; 1e-5 &amp;&amp; Math.Abs(point1.Y - point2.Y) &lt; 1e-5)</w:t>
      </w:r>
    </w:p>
    <w:p w14:paraId="0B49684D" w14:textId="77777777" w:rsidR="00F479C7" w:rsidRDefault="00F479C7" w:rsidP="00F479C7">
      <w:pPr>
        <w:pStyle w:val="affffffb"/>
        <w:ind w:firstLine="480"/>
      </w:pPr>
      <w:r>
        <w:t xml:space="preserve">                        {</w:t>
      </w:r>
    </w:p>
    <w:p w14:paraId="1A3303A8" w14:textId="77777777" w:rsidR="00F479C7" w:rsidRDefault="00F479C7" w:rsidP="00F479C7">
      <w:pPr>
        <w:pStyle w:val="affffffb"/>
        <w:ind w:firstLine="480"/>
      </w:pPr>
      <w:r>
        <w:t xml:space="preserve">                            successfulSelections++;</w:t>
      </w:r>
    </w:p>
    <w:p w14:paraId="321FF88C" w14:textId="77777777" w:rsidR="00F479C7" w:rsidRDefault="00F479C7" w:rsidP="00F479C7">
      <w:pPr>
        <w:pStyle w:val="affffffb"/>
        <w:ind w:firstLine="480"/>
      </w:pPr>
      <w:r>
        <w:t xml:space="preserve">                            continue;</w:t>
      </w:r>
    </w:p>
    <w:p w14:paraId="0F8EEA1E" w14:textId="77777777" w:rsidR="00F479C7" w:rsidRDefault="00F479C7" w:rsidP="00F479C7">
      <w:pPr>
        <w:pStyle w:val="affffffb"/>
        <w:ind w:firstLine="480"/>
      </w:pPr>
      <w:r>
        <w:lastRenderedPageBreak/>
        <w:t xml:space="preserve">                        }</w:t>
      </w:r>
    </w:p>
    <w:p w14:paraId="78B83528" w14:textId="77777777" w:rsidR="00F479C7" w:rsidRDefault="00F479C7" w:rsidP="00F479C7">
      <w:pPr>
        <w:pStyle w:val="affffffb"/>
        <w:ind w:firstLine="480"/>
      </w:pPr>
    </w:p>
    <w:p w14:paraId="4DDC4730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处理选中的点对</w:t>
      </w:r>
    </w:p>
    <w:p w14:paraId="16A3E437" w14:textId="77777777" w:rsidR="00F479C7" w:rsidRDefault="00F479C7" w:rsidP="00F479C7">
      <w:pPr>
        <w:pStyle w:val="affffffb"/>
        <w:ind w:firstLine="480"/>
      </w:pPr>
      <w:r>
        <w:t xml:space="preserve">                        var line_2D = new Line2D(point1, point2);</w:t>
      </w:r>
    </w:p>
    <w:p w14:paraId="2876DB69" w14:textId="77777777" w:rsidR="00F479C7" w:rsidRDefault="00F479C7" w:rsidP="00F479C7">
      <w:pPr>
        <w:pStyle w:val="affffffb"/>
        <w:ind w:firstLine="480"/>
      </w:pPr>
      <w:r>
        <w:t xml:space="preserve">                        line2Ds.Add(line_2D);</w:t>
      </w:r>
    </w:p>
    <w:p w14:paraId="72CC2548" w14:textId="77777777" w:rsidR="00F479C7" w:rsidRDefault="00F479C7" w:rsidP="00F479C7">
      <w:pPr>
        <w:pStyle w:val="affffffb"/>
        <w:ind w:firstLine="480"/>
      </w:pPr>
    </w:p>
    <w:p w14:paraId="1CBF28B4" w14:textId="77777777" w:rsidR="00F479C7" w:rsidRDefault="00F479C7" w:rsidP="00F479C7">
      <w:pPr>
        <w:pStyle w:val="affffffb"/>
        <w:ind w:firstLine="480"/>
      </w:pPr>
      <w:r>
        <w:t xml:space="preserve">                        successfulSelections++;</w:t>
      </w:r>
    </w:p>
    <w:p w14:paraId="6C894A71" w14:textId="77777777" w:rsidR="00F479C7" w:rsidRDefault="00F479C7" w:rsidP="00F479C7">
      <w:pPr>
        <w:pStyle w:val="affffffb"/>
        <w:ind w:firstLine="480"/>
      </w:pPr>
      <w:r>
        <w:t xml:space="preserve">                    }</w:t>
      </w:r>
    </w:p>
    <w:p w14:paraId="69F9D512" w14:textId="77777777" w:rsidR="00F479C7" w:rsidRDefault="00F479C7" w:rsidP="00F479C7">
      <w:pPr>
        <w:pStyle w:val="affffffb"/>
        <w:ind w:firstLine="480"/>
      </w:pPr>
      <w:r>
        <w:t xml:space="preserve">                }</w:t>
      </w:r>
    </w:p>
    <w:p w14:paraId="307015D7" w14:textId="77777777" w:rsidR="00F479C7" w:rsidRDefault="00F479C7" w:rsidP="00F479C7">
      <w:pPr>
        <w:pStyle w:val="affffffb"/>
        <w:ind w:firstLine="480"/>
      </w:pPr>
    </w:p>
    <w:p w14:paraId="5702AE13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如果无法找到足够的唯一点对，可以添加警告或日志</w:t>
      </w:r>
    </w:p>
    <w:p w14:paraId="1CDCE7FF" w14:textId="77777777" w:rsidR="00F479C7" w:rsidRDefault="00F479C7" w:rsidP="00F479C7">
      <w:pPr>
        <w:pStyle w:val="affffffb"/>
        <w:ind w:firstLine="480"/>
      </w:pPr>
      <w:r>
        <w:t xml:space="preserve">                if (successfulSelections &lt; times)</w:t>
      </w:r>
    </w:p>
    <w:p w14:paraId="61BCD3FD" w14:textId="77777777" w:rsidR="00F479C7" w:rsidRDefault="00F479C7" w:rsidP="00F479C7">
      <w:pPr>
        <w:pStyle w:val="affffffb"/>
        <w:ind w:firstLine="480"/>
      </w:pPr>
      <w:r>
        <w:t xml:space="preserve">                {</w:t>
      </w:r>
    </w:p>
    <w:p w14:paraId="241D6D26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Console.WriteLine($"</w:t>
      </w:r>
      <w:r>
        <w:rPr>
          <w:rFonts w:hint="eastAsia"/>
        </w:rPr>
        <w:t>警告</w:t>
      </w:r>
      <w:r>
        <w:rPr>
          <w:rFonts w:hint="eastAsia"/>
        </w:rPr>
        <w:t xml:space="preserve">: </w:t>
      </w:r>
      <w:r>
        <w:rPr>
          <w:rFonts w:hint="eastAsia"/>
        </w:rPr>
        <w:t>只能找到</w:t>
      </w:r>
      <w:r>
        <w:rPr>
          <w:rFonts w:hint="eastAsia"/>
        </w:rPr>
        <w:t xml:space="preserve"> {successfulSelections} </w:t>
      </w:r>
      <w:r>
        <w:rPr>
          <w:rFonts w:hint="eastAsia"/>
        </w:rPr>
        <w:t>个唯一点对，少于请求的</w:t>
      </w:r>
      <w:r>
        <w:rPr>
          <w:rFonts w:hint="eastAsia"/>
        </w:rPr>
        <w:t xml:space="preserve"> {times} </w:t>
      </w:r>
      <w:r>
        <w:rPr>
          <w:rFonts w:hint="eastAsia"/>
        </w:rPr>
        <w:t>个</w:t>
      </w:r>
      <w:r>
        <w:rPr>
          <w:rFonts w:hint="eastAsia"/>
        </w:rPr>
        <w:t>");</w:t>
      </w:r>
    </w:p>
    <w:p w14:paraId="17F11549" w14:textId="77777777" w:rsidR="00F479C7" w:rsidRDefault="00F479C7" w:rsidP="00F479C7">
      <w:pPr>
        <w:pStyle w:val="affffffb"/>
        <w:ind w:firstLine="480"/>
      </w:pPr>
      <w:r>
        <w:t xml:space="preserve">                }</w:t>
      </w:r>
    </w:p>
    <w:p w14:paraId="16CA5A21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一致性评估</w:t>
      </w:r>
    </w:p>
    <w:p w14:paraId="6BF057D6" w14:textId="77777777" w:rsidR="00F479C7" w:rsidRDefault="00F479C7" w:rsidP="00F479C7">
      <w:pPr>
        <w:pStyle w:val="affffffb"/>
        <w:ind w:firstLine="480"/>
      </w:pPr>
      <w:r>
        <w:t xml:space="preserve">                ProcessLine2D();</w:t>
      </w:r>
    </w:p>
    <w:p w14:paraId="7E66A141" w14:textId="77777777" w:rsidR="00F479C7" w:rsidRDefault="00F479C7" w:rsidP="00F479C7">
      <w:pPr>
        <w:pStyle w:val="affffffb"/>
        <w:ind w:firstLine="480"/>
      </w:pPr>
      <w:r>
        <w:t xml:space="preserve">            }</w:t>
      </w:r>
    </w:p>
    <w:p w14:paraId="424525D6" w14:textId="77777777" w:rsidR="00F479C7" w:rsidRDefault="00F479C7" w:rsidP="00F479C7">
      <w:pPr>
        <w:pStyle w:val="affffffb"/>
        <w:ind w:firstLine="480"/>
      </w:pPr>
      <w:r>
        <w:t xml:space="preserve">            else if (UserInput.min_samples == 3)</w:t>
      </w:r>
    </w:p>
    <w:p w14:paraId="71C959E2" w14:textId="77777777" w:rsidR="00F479C7" w:rsidRDefault="00F479C7" w:rsidP="00F479C7">
      <w:pPr>
        <w:pStyle w:val="affffffb"/>
        <w:ind w:firstLine="480"/>
      </w:pPr>
      <w:r>
        <w:t xml:space="preserve">            {</w:t>
      </w:r>
    </w:p>
    <w:p w14:paraId="548A1675" w14:textId="77777777" w:rsidR="00F479C7" w:rsidRDefault="00F479C7" w:rsidP="00F479C7">
      <w:pPr>
        <w:pStyle w:val="affffffb"/>
        <w:ind w:firstLine="480"/>
      </w:pPr>
      <w:r>
        <w:t xml:space="preserve">                int times = UserInput.max_times;</w:t>
      </w:r>
    </w:p>
    <w:p w14:paraId="508C5AF3" w14:textId="77777777" w:rsidR="00F479C7" w:rsidRDefault="00F479C7" w:rsidP="00F479C7">
      <w:pPr>
        <w:pStyle w:val="affffffb"/>
        <w:ind w:firstLine="480"/>
      </w:pPr>
    </w:p>
    <w:p w14:paraId="3389EAF4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用于存储已选择的点对，确保不重复</w:t>
      </w:r>
    </w:p>
    <w:p w14:paraId="4D0761D7" w14:textId="77777777" w:rsidR="00F479C7" w:rsidRDefault="00F479C7" w:rsidP="00F479C7">
      <w:pPr>
        <w:pStyle w:val="affffffb"/>
        <w:ind w:firstLine="480"/>
      </w:pPr>
      <w:r>
        <w:t xml:space="preserve">                var selectedPairs = new HashSet&lt;Tuple&lt;int, int, int&gt;&gt;();</w:t>
      </w:r>
    </w:p>
    <w:p w14:paraId="2F414EB9" w14:textId="77777777" w:rsidR="00F479C7" w:rsidRDefault="00F479C7" w:rsidP="00F479C7">
      <w:pPr>
        <w:pStyle w:val="affffffb"/>
        <w:ind w:firstLine="480"/>
      </w:pPr>
      <w:r>
        <w:t xml:space="preserve">                var random = new Random();</w:t>
      </w:r>
    </w:p>
    <w:p w14:paraId="7775CBF9" w14:textId="77777777" w:rsidR="00F479C7" w:rsidRDefault="00F479C7" w:rsidP="00F479C7">
      <w:pPr>
        <w:pStyle w:val="affffffb"/>
        <w:ind w:firstLine="480"/>
      </w:pPr>
    </w:p>
    <w:p w14:paraId="7D1EF535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lastRenderedPageBreak/>
        <w:t xml:space="preserve">                // </w:t>
      </w:r>
      <w:r>
        <w:rPr>
          <w:rFonts w:hint="eastAsia"/>
        </w:rPr>
        <w:t>计算最大可能的点对数量</w:t>
      </w:r>
    </w:p>
    <w:p w14:paraId="27B1E5DF" w14:textId="77777777" w:rsidR="00F479C7" w:rsidRDefault="00F479C7" w:rsidP="00F479C7">
      <w:pPr>
        <w:pStyle w:val="affffffb"/>
        <w:ind w:firstLine="480"/>
      </w:pPr>
      <w:r>
        <w:t xml:space="preserve">                int maxPossiblePairs = points_3D.Count * (points_3D.Count - 1) / 2;</w:t>
      </w:r>
    </w:p>
    <w:p w14:paraId="6ECC59FA" w14:textId="77777777" w:rsidR="00F479C7" w:rsidRDefault="00F479C7" w:rsidP="00F479C7">
      <w:pPr>
        <w:pStyle w:val="affffffb"/>
        <w:ind w:firstLine="480"/>
      </w:pPr>
    </w:p>
    <w:p w14:paraId="30A4ADFA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如果请求的次数超过可能的组合数，则限制为最大可能数</w:t>
      </w:r>
    </w:p>
    <w:p w14:paraId="38B327DD" w14:textId="77777777" w:rsidR="00F479C7" w:rsidRDefault="00F479C7" w:rsidP="00F479C7">
      <w:pPr>
        <w:pStyle w:val="affffffb"/>
        <w:ind w:firstLine="480"/>
      </w:pPr>
      <w:r>
        <w:t xml:space="preserve">                times = Math.Min(times, maxPossiblePairs);</w:t>
      </w:r>
    </w:p>
    <w:p w14:paraId="4C0D0D2B" w14:textId="77777777" w:rsidR="00F479C7" w:rsidRDefault="00F479C7" w:rsidP="00F479C7">
      <w:pPr>
        <w:pStyle w:val="affffffb"/>
        <w:ind w:firstLine="480"/>
      </w:pPr>
    </w:p>
    <w:p w14:paraId="2BBF1A31" w14:textId="77777777" w:rsidR="00F479C7" w:rsidRDefault="00F479C7" w:rsidP="00F479C7">
      <w:pPr>
        <w:pStyle w:val="affffffb"/>
        <w:ind w:firstLine="480"/>
      </w:pPr>
      <w:r>
        <w:t xml:space="preserve">                int successfulSelections = 0;</w:t>
      </w:r>
    </w:p>
    <w:p w14:paraId="5D5C8F08" w14:textId="77777777" w:rsidR="00F479C7" w:rsidRDefault="00F479C7" w:rsidP="00F479C7">
      <w:pPr>
        <w:pStyle w:val="affffffb"/>
        <w:ind w:firstLine="480"/>
      </w:pPr>
      <w:r>
        <w:t xml:space="preserve">                int attempts = 0;</w:t>
      </w:r>
    </w:p>
    <w:p w14:paraId="42E81FD1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int maxAttempts = times * 10; // </w:t>
      </w:r>
      <w:r>
        <w:rPr>
          <w:rFonts w:hint="eastAsia"/>
        </w:rPr>
        <w:t>防止无限循环</w:t>
      </w:r>
    </w:p>
    <w:p w14:paraId="5E195CB5" w14:textId="77777777" w:rsidR="00F479C7" w:rsidRDefault="00F479C7" w:rsidP="00F479C7">
      <w:pPr>
        <w:pStyle w:val="affffffb"/>
        <w:ind w:firstLine="480"/>
      </w:pPr>
    </w:p>
    <w:p w14:paraId="0E06660C" w14:textId="77777777" w:rsidR="00F479C7" w:rsidRDefault="00F479C7" w:rsidP="00F479C7">
      <w:pPr>
        <w:pStyle w:val="affffffb"/>
        <w:ind w:firstLine="480"/>
      </w:pPr>
      <w:r>
        <w:t xml:space="preserve">                while (successfulSelections &lt; times &amp;&amp; attempts &lt; maxAttempts)</w:t>
      </w:r>
    </w:p>
    <w:p w14:paraId="2685891E" w14:textId="77777777" w:rsidR="00F479C7" w:rsidRDefault="00F479C7" w:rsidP="00F479C7">
      <w:pPr>
        <w:pStyle w:val="affffffb"/>
        <w:ind w:firstLine="480"/>
      </w:pPr>
      <w:r>
        <w:t xml:space="preserve">                {</w:t>
      </w:r>
    </w:p>
    <w:p w14:paraId="6BEA048F" w14:textId="77777777" w:rsidR="00F479C7" w:rsidRDefault="00F479C7" w:rsidP="00F479C7">
      <w:pPr>
        <w:pStyle w:val="affffffb"/>
        <w:ind w:firstLine="480"/>
      </w:pPr>
      <w:r>
        <w:t xml:space="preserve">                    attempts++;</w:t>
      </w:r>
    </w:p>
    <w:p w14:paraId="0BBDD8CA" w14:textId="77777777" w:rsidR="00F479C7" w:rsidRDefault="00F479C7" w:rsidP="00F479C7">
      <w:pPr>
        <w:pStyle w:val="affffffb"/>
        <w:ind w:firstLine="480"/>
      </w:pPr>
    </w:p>
    <w:p w14:paraId="0D327429" w14:textId="77777777" w:rsidR="00F479C7" w:rsidRDefault="00F479C7" w:rsidP="00F479C7">
      <w:pPr>
        <w:pStyle w:val="affffffb"/>
        <w:ind w:firstLine="480"/>
      </w:pPr>
      <w:r>
        <w:t xml:space="preserve">                    int point1Index = random.Next(points_3D.Count);</w:t>
      </w:r>
    </w:p>
    <w:p w14:paraId="639EF3E7" w14:textId="77777777" w:rsidR="00F479C7" w:rsidRDefault="00F479C7" w:rsidP="00F479C7">
      <w:pPr>
        <w:pStyle w:val="affffffb"/>
        <w:ind w:firstLine="480"/>
      </w:pPr>
      <w:r>
        <w:t xml:space="preserve">                    int point2Index;</w:t>
      </w:r>
    </w:p>
    <w:p w14:paraId="63FFC8CC" w14:textId="77777777" w:rsidR="00F479C7" w:rsidRDefault="00F479C7" w:rsidP="00F479C7">
      <w:pPr>
        <w:pStyle w:val="affffffb"/>
        <w:ind w:firstLine="480"/>
      </w:pPr>
      <w:r>
        <w:t xml:space="preserve">                    int point3Index;</w:t>
      </w:r>
    </w:p>
    <w:p w14:paraId="66C718D1" w14:textId="77777777" w:rsidR="00F479C7" w:rsidRDefault="00F479C7" w:rsidP="00F479C7">
      <w:pPr>
        <w:pStyle w:val="affffffb"/>
        <w:ind w:firstLine="480"/>
      </w:pPr>
      <w:r>
        <w:t xml:space="preserve">                    do</w:t>
      </w:r>
    </w:p>
    <w:p w14:paraId="7F0FFA8A" w14:textId="77777777" w:rsidR="00F479C7" w:rsidRDefault="00F479C7" w:rsidP="00F479C7">
      <w:pPr>
        <w:pStyle w:val="affffffb"/>
        <w:ind w:firstLine="480"/>
      </w:pPr>
      <w:r>
        <w:t xml:space="preserve">                    {</w:t>
      </w:r>
    </w:p>
    <w:p w14:paraId="230B8090" w14:textId="77777777" w:rsidR="00F479C7" w:rsidRDefault="00F479C7" w:rsidP="00F479C7">
      <w:pPr>
        <w:pStyle w:val="affffffb"/>
        <w:ind w:firstLine="480"/>
      </w:pPr>
      <w:r>
        <w:t xml:space="preserve">                        point2Index = random.Next(points_3D.Count);</w:t>
      </w:r>
    </w:p>
    <w:p w14:paraId="0B4FD4AE" w14:textId="77777777" w:rsidR="00F479C7" w:rsidRDefault="00F479C7" w:rsidP="00F479C7">
      <w:pPr>
        <w:pStyle w:val="affffffb"/>
        <w:ind w:firstLine="480"/>
      </w:pPr>
      <w:r>
        <w:t xml:space="preserve">                        point3Index = random.Next(points_3D.Count);</w:t>
      </w:r>
    </w:p>
    <w:p w14:paraId="109ECBD0" w14:textId="77777777" w:rsidR="00F479C7" w:rsidRDefault="00F479C7" w:rsidP="00F479C7">
      <w:pPr>
        <w:pStyle w:val="affffffb"/>
        <w:ind w:firstLine="480"/>
      </w:pPr>
      <w:r>
        <w:t xml:space="preserve">                    } while (point2Index == point1Index &amp;&amp; point2Index == point3Index);</w:t>
      </w:r>
    </w:p>
    <w:p w14:paraId="36FDB1AC" w14:textId="77777777" w:rsidR="00F479C7" w:rsidRDefault="00F479C7" w:rsidP="00F479C7">
      <w:pPr>
        <w:pStyle w:val="affffffb"/>
        <w:ind w:firstLine="480"/>
      </w:pPr>
    </w:p>
    <w:p w14:paraId="3D95D56C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对三个索引进行排序，确保顺序固定</w:t>
      </w:r>
    </w:p>
    <w:p w14:paraId="38296414" w14:textId="77777777" w:rsidR="00F479C7" w:rsidRDefault="00F479C7" w:rsidP="00F479C7">
      <w:pPr>
        <w:pStyle w:val="affffffb"/>
        <w:ind w:firstLine="480"/>
      </w:pPr>
      <w:r>
        <w:t xml:space="preserve">                    var sortedIndices = new[] { point1Index, point2Index, point3Index };</w:t>
      </w:r>
    </w:p>
    <w:p w14:paraId="26F136EC" w14:textId="77777777" w:rsidR="00F479C7" w:rsidRDefault="00F479C7" w:rsidP="00F479C7">
      <w:pPr>
        <w:pStyle w:val="affffffb"/>
        <w:ind w:firstLine="480"/>
      </w:pPr>
      <w:r>
        <w:t xml:space="preserve">                    Array.Sort(sortedIndices);</w:t>
      </w:r>
    </w:p>
    <w:p w14:paraId="0ED4C58B" w14:textId="77777777" w:rsidR="00F479C7" w:rsidRDefault="00F479C7" w:rsidP="00F479C7">
      <w:pPr>
        <w:pStyle w:val="affffffb"/>
        <w:ind w:firstLine="480"/>
      </w:pPr>
    </w:p>
    <w:p w14:paraId="13AB15C1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创建标准化的三元组（从小到大排序）</w:t>
      </w:r>
    </w:p>
    <w:p w14:paraId="256E3FB1" w14:textId="77777777" w:rsidR="00F479C7" w:rsidRDefault="00F479C7" w:rsidP="00F479C7">
      <w:pPr>
        <w:pStyle w:val="affffffb"/>
        <w:ind w:firstLine="480"/>
      </w:pPr>
      <w:r>
        <w:t xml:space="preserve">                    var normalizedPair = Tuple.Create(sortedIndices[0], sortedIndices[1], sortedIndices[2]);</w:t>
      </w:r>
    </w:p>
    <w:p w14:paraId="118E3415" w14:textId="77777777" w:rsidR="00F479C7" w:rsidRDefault="00F479C7" w:rsidP="00F479C7">
      <w:pPr>
        <w:pStyle w:val="affffffb"/>
        <w:ind w:firstLine="480"/>
      </w:pPr>
    </w:p>
    <w:p w14:paraId="1770C7BF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检查这个点对是否已经被选择过</w:t>
      </w:r>
    </w:p>
    <w:p w14:paraId="5CABB41D" w14:textId="77777777" w:rsidR="00F479C7" w:rsidRDefault="00F479C7" w:rsidP="00F479C7">
      <w:pPr>
        <w:pStyle w:val="affffffb"/>
        <w:ind w:firstLine="480"/>
      </w:pPr>
      <w:r>
        <w:t xml:space="preserve">                    if (selectedPairs.Add(normalizedPair))</w:t>
      </w:r>
    </w:p>
    <w:p w14:paraId="4229B28C" w14:textId="77777777" w:rsidR="00F479C7" w:rsidRDefault="00F479C7" w:rsidP="00F479C7">
      <w:pPr>
        <w:pStyle w:val="affffffb"/>
        <w:ind w:firstLine="480"/>
      </w:pPr>
      <w:r>
        <w:t xml:space="preserve">                    {</w:t>
      </w:r>
    </w:p>
    <w:p w14:paraId="54B381EB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成功添加新的点对</w:t>
      </w:r>
    </w:p>
    <w:p w14:paraId="058C0524" w14:textId="77777777" w:rsidR="00F479C7" w:rsidRDefault="00F479C7" w:rsidP="00F479C7">
      <w:pPr>
        <w:pStyle w:val="affffffb"/>
        <w:ind w:firstLine="480"/>
      </w:pPr>
      <w:r>
        <w:t xml:space="preserve">                        Point point1 = points_3D[point1Index];</w:t>
      </w:r>
    </w:p>
    <w:p w14:paraId="67ADF7B7" w14:textId="77777777" w:rsidR="00F479C7" w:rsidRDefault="00F479C7" w:rsidP="00F479C7">
      <w:pPr>
        <w:pStyle w:val="affffffb"/>
        <w:ind w:firstLine="480"/>
      </w:pPr>
      <w:r>
        <w:t xml:space="preserve">                        Point point2 = points_3D[point2Index];</w:t>
      </w:r>
    </w:p>
    <w:p w14:paraId="180505D1" w14:textId="77777777" w:rsidR="00F479C7" w:rsidRDefault="00F479C7" w:rsidP="00F479C7">
      <w:pPr>
        <w:pStyle w:val="affffffb"/>
        <w:ind w:firstLine="480"/>
      </w:pPr>
      <w:r>
        <w:t xml:space="preserve">                        Point point3 = points_3D[point3Index];</w:t>
      </w:r>
    </w:p>
    <w:p w14:paraId="13BCF0B4" w14:textId="77777777" w:rsidR="00F479C7" w:rsidRDefault="00F479C7" w:rsidP="00F479C7">
      <w:pPr>
        <w:pStyle w:val="affffffb"/>
        <w:ind w:firstLine="480"/>
      </w:pPr>
      <w:r>
        <w:t xml:space="preserve">                        if (Math.Abs(point1.X - point2.X) &lt; 1e-5 &amp;&amp; Math.Abs(point1.Y - point2.Y) &lt; 1e-5 &amp;&amp; Math.Abs(point1.Z - point2.Z) &lt; 1e-5 &amp;&amp; Math.Abs(point1.X - point3.X) &lt; 1e-5 &amp;&amp; Math.Abs(point1.Y - point3.Y) &lt; 1e-5 &amp;&amp; Math.Abs(point1.Z - point3.Z) &lt; 1e-5)</w:t>
      </w:r>
    </w:p>
    <w:p w14:paraId="526AF1B2" w14:textId="77777777" w:rsidR="00F479C7" w:rsidRDefault="00F479C7" w:rsidP="00F479C7">
      <w:pPr>
        <w:pStyle w:val="affffffb"/>
        <w:ind w:firstLine="480"/>
      </w:pPr>
      <w:r>
        <w:t xml:space="preserve">                        {</w:t>
      </w:r>
    </w:p>
    <w:p w14:paraId="6BC71E5E" w14:textId="77777777" w:rsidR="00F479C7" w:rsidRDefault="00F479C7" w:rsidP="00F479C7">
      <w:pPr>
        <w:pStyle w:val="affffffb"/>
        <w:ind w:firstLine="480"/>
      </w:pPr>
      <w:r>
        <w:t xml:space="preserve">                            successfulSelections++;</w:t>
      </w:r>
    </w:p>
    <w:p w14:paraId="50E4DAC8" w14:textId="77777777" w:rsidR="00F479C7" w:rsidRDefault="00F479C7" w:rsidP="00F479C7">
      <w:pPr>
        <w:pStyle w:val="affffffb"/>
        <w:ind w:firstLine="480"/>
      </w:pPr>
      <w:r>
        <w:t xml:space="preserve">                            continue;</w:t>
      </w:r>
    </w:p>
    <w:p w14:paraId="76AA1461" w14:textId="77777777" w:rsidR="00F479C7" w:rsidRDefault="00F479C7" w:rsidP="00F479C7">
      <w:pPr>
        <w:pStyle w:val="affffffb"/>
        <w:ind w:firstLine="480"/>
      </w:pPr>
      <w:r>
        <w:lastRenderedPageBreak/>
        <w:t xml:space="preserve">                        }</w:t>
      </w:r>
    </w:p>
    <w:p w14:paraId="75DCB263" w14:textId="77777777" w:rsidR="00F479C7" w:rsidRDefault="00F479C7" w:rsidP="00F479C7">
      <w:pPr>
        <w:pStyle w:val="affffffb"/>
        <w:ind w:firstLine="480"/>
      </w:pPr>
    </w:p>
    <w:p w14:paraId="2EB4888F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处理选中的点对</w:t>
      </w:r>
    </w:p>
    <w:p w14:paraId="5EE7B4E2" w14:textId="77777777" w:rsidR="00F479C7" w:rsidRDefault="00F479C7" w:rsidP="00F479C7">
      <w:pPr>
        <w:pStyle w:val="affffffb"/>
        <w:ind w:firstLine="480"/>
      </w:pPr>
      <w:r>
        <w:t xml:space="preserve">                        var line_3D = new Line3D(point1, point2, point3);</w:t>
      </w:r>
    </w:p>
    <w:p w14:paraId="7A132142" w14:textId="77777777" w:rsidR="00F479C7" w:rsidRDefault="00F479C7" w:rsidP="00F479C7">
      <w:pPr>
        <w:pStyle w:val="affffffb"/>
        <w:ind w:firstLine="480"/>
      </w:pPr>
      <w:r>
        <w:t xml:space="preserve">                        line3Ds.Add(line_3D);</w:t>
      </w:r>
    </w:p>
    <w:p w14:paraId="4AEFD50A" w14:textId="77777777" w:rsidR="00F479C7" w:rsidRDefault="00F479C7" w:rsidP="00F479C7">
      <w:pPr>
        <w:pStyle w:val="affffffb"/>
        <w:ind w:firstLine="480"/>
      </w:pPr>
    </w:p>
    <w:p w14:paraId="6DCCC868" w14:textId="77777777" w:rsidR="00F479C7" w:rsidRDefault="00F479C7" w:rsidP="00F479C7">
      <w:pPr>
        <w:pStyle w:val="affffffb"/>
        <w:ind w:firstLine="480"/>
      </w:pPr>
      <w:r>
        <w:t xml:space="preserve">                        successfulSelections++;</w:t>
      </w:r>
    </w:p>
    <w:p w14:paraId="64312D93" w14:textId="77777777" w:rsidR="00F479C7" w:rsidRDefault="00F479C7" w:rsidP="00F479C7">
      <w:pPr>
        <w:pStyle w:val="affffffb"/>
        <w:ind w:firstLine="480"/>
      </w:pPr>
      <w:r>
        <w:t xml:space="preserve">                    }</w:t>
      </w:r>
    </w:p>
    <w:p w14:paraId="4DAE3A8A" w14:textId="77777777" w:rsidR="00F479C7" w:rsidRDefault="00F479C7" w:rsidP="00F479C7">
      <w:pPr>
        <w:pStyle w:val="affffffb"/>
        <w:ind w:firstLine="480"/>
      </w:pPr>
      <w:r>
        <w:t xml:space="preserve">                }</w:t>
      </w:r>
    </w:p>
    <w:p w14:paraId="3008ADAE" w14:textId="77777777" w:rsidR="00F479C7" w:rsidRDefault="00F479C7" w:rsidP="00F479C7">
      <w:pPr>
        <w:pStyle w:val="affffffb"/>
        <w:ind w:firstLine="480"/>
      </w:pPr>
    </w:p>
    <w:p w14:paraId="57FBB51D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如果无法找到足够的唯一点对，可以添加警告或日志</w:t>
      </w:r>
    </w:p>
    <w:p w14:paraId="6E600F9F" w14:textId="77777777" w:rsidR="00F479C7" w:rsidRDefault="00F479C7" w:rsidP="00F479C7">
      <w:pPr>
        <w:pStyle w:val="affffffb"/>
        <w:ind w:firstLine="480"/>
      </w:pPr>
      <w:r>
        <w:t xml:space="preserve">                if (successfulSelections &lt; times)</w:t>
      </w:r>
    </w:p>
    <w:p w14:paraId="76442ACA" w14:textId="77777777" w:rsidR="00F479C7" w:rsidRDefault="00F479C7" w:rsidP="00F479C7">
      <w:pPr>
        <w:pStyle w:val="affffffb"/>
        <w:ind w:firstLine="480"/>
      </w:pPr>
      <w:r>
        <w:t xml:space="preserve">                {</w:t>
      </w:r>
    </w:p>
    <w:p w14:paraId="302A741B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Console.WriteLine($"</w:t>
      </w:r>
      <w:r>
        <w:rPr>
          <w:rFonts w:hint="eastAsia"/>
        </w:rPr>
        <w:t>警告</w:t>
      </w:r>
      <w:r>
        <w:rPr>
          <w:rFonts w:hint="eastAsia"/>
        </w:rPr>
        <w:t xml:space="preserve">: </w:t>
      </w:r>
      <w:r>
        <w:rPr>
          <w:rFonts w:hint="eastAsia"/>
        </w:rPr>
        <w:t>只能找到</w:t>
      </w:r>
      <w:r>
        <w:rPr>
          <w:rFonts w:hint="eastAsia"/>
        </w:rPr>
        <w:t xml:space="preserve"> {successfulSelections} </w:t>
      </w:r>
      <w:r>
        <w:rPr>
          <w:rFonts w:hint="eastAsia"/>
        </w:rPr>
        <w:t>个唯一点对，少于请求的</w:t>
      </w:r>
      <w:r>
        <w:rPr>
          <w:rFonts w:hint="eastAsia"/>
        </w:rPr>
        <w:t xml:space="preserve"> {times} </w:t>
      </w:r>
      <w:r>
        <w:rPr>
          <w:rFonts w:hint="eastAsia"/>
        </w:rPr>
        <w:t>个</w:t>
      </w:r>
      <w:r>
        <w:rPr>
          <w:rFonts w:hint="eastAsia"/>
        </w:rPr>
        <w:t>");</w:t>
      </w:r>
    </w:p>
    <w:p w14:paraId="67B4F8DD" w14:textId="77777777" w:rsidR="00F479C7" w:rsidRDefault="00F479C7" w:rsidP="00F479C7">
      <w:pPr>
        <w:pStyle w:val="affffffb"/>
        <w:ind w:firstLine="480"/>
      </w:pPr>
      <w:r>
        <w:t xml:space="preserve">                }</w:t>
      </w:r>
    </w:p>
    <w:p w14:paraId="24BC13F3" w14:textId="77777777" w:rsidR="00F479C7" w:rsidRDefault="00F479C7" w:rsidP="00F479C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一致性评估</w:t>
      </w:r>
    </w:p>
    <w:p w14:paraId="5E5606B3" w14:textId="77777777" w:rsidR="00F479C7" w:rsidRDefault="00F479C7" w:rsidP="00F479C7">
      <w:pPr>
        <w:pStyle w:val="affffffb"/>
        <w:ind w:firstLine="480"/>
      </w:pPr>
      <w:r>
        <w:t xml:space="preserve">                ProcessLine3D();</w:t>
      </w:r>
    </w:p>
    <w:p w14:paraId="254BEE6D" w14:textId="77777777" w:rsidR="00F479C7" w:rsidRDefault="00F479C7" w:rsidP="00F479C7">
      <w:pPr>
        <w:pStyle w:val="affffffb"/>
        <w:ind w:firstLine="480"/>
      </w:pPr>
      <w:r>
        <w:t xml:space="preserve">            }</w:t>
      </w:r>
    </w:p>
    <w:p w14:paraId="13D12A44" w14:textId="3FC07A65" w:rsidR="00B0006E" w:rsidRPr="00083683" w:rsidRDefault="00F479C7" w:rsidP="00B0006E">
      <w:pPr>
        <w:pStyle w:val="affffffb"/>
        <w:ind w:firstLine="480"/>
        <w:rPr>
          <w:rFonts w:hint="eastAsia"/>
        </w:rPr>
      </w:pPr>
      <w:r>
        <w:t xml:space="preserve">        }</w:t>
      </w:r>
    </w:p>
    <w:p w14:paraId="4A5E43A5" w14:textId="7C438801" w:rsidR="00B0006E" w:rsidRDefault="00B0006E" w:rsidP="00B0006E">
      <w:pPr>
        <w:pStyle w:val="31"/>
      </w:pPr>
      <w:r>
        <w:rPr>
          <w:rFonts w:hint="eastAsia"/>
        </w:rPr>
        <w:t>一致性检验</w:t>
      </w:r>
    </w:p>
    <w:p w14:paraId="20FF7C8B" w14:textId="77777777" w:rsidR="00610457" w:rsidRDefault="00610457" w:rsidP="00610457">
      <w:pPr>
        <w:pStyle w:val="affffffb"/>
        <w:ind w:firstLine="480"/>
      </w:pPr>
      <w:r>
        <w:t>private void ProcessLine2D()</w:t>
      </w:r>
    </w:p>
    <w:p w14:paraId="04599C4B" w14:textId="77777777" w:rsidR="00610457" w:rsidRDefault="00610457" w:rsidP="00610457">
      <w:pPr>
        <w:pStyle w:val="affffffb"/>
        <w:ind w:firstLine="480"/>
      </w:pPr>
      <w:r>
        <w:t xml:space="preserve">        {</w:t>
      </w:r>
    </w:p>
    <w:p w14:paraId="7CCD9AC5" w14:textId="77777777" w:rsidR="00610457" w:rsidRDefault="00610457" w:rsidP="00610457">
      <w:pPr>
        <w:pStyle w:val="affffffb"/>
        <w:ind w:firstLine="480"/>
      </w:pPr>
      <w:r>
        <w:t xml:space="preserve">            foreach(var line in line2Ds)</w:t>
      </w:r>
    </w:p>
    <w:p w14:paraId="76B77A3D" w14:textId="77777777" w:rsidR="00610457" w:rsidRDefault="00610457" w:rsidP="00610457">
      <w:pPr>
        <w:pStyle w:val="affffffb"/>
        <w:ind w:firstLine="480"/>
      </w:pPr>
      <w:r>
        <w:t xml:space="preserve">            {</w:t>
      </w:r>
    </w:p>
    <w:p w14:paraId="77D96DF8" w14:textId="77777777" w:rsidR="00610457" w:rsidRDefault="00610457" w:rsidP="00610457">
      <w:pPr>
        <w:pStyle w:val="affffffb"/>
        <w:ind w:firstLine="480"/>
      </w:pPr>
      <w:r>
        <w:t xml:space="preserve">                foreach(var p in points_2D)</w:t>
      </w:r>
    </w:p>
    <w:p w14:paraId="6B5CAE04" w14:textId="77777777" w:rsidR="00610457" w:rsidRDefault="00610457" w:rsidP="00610457">
      <w:pPr>
        <w:pStyle w:val="affffffb"/>
        <w:ind w:firstLine="480"/>
      </w:pPr>
      <w:r>
        <w:t xml:space="preserve">                {</w:t>
      </w:r>
    </w:p>
    <w:p w14:paraId="5D8CB115" w14:textId="77777777" w:rsidR="00610457" w:rsidRDefault="00610457" w:rsidP="00610457">
      <w:pPr>
        <w:pStyle w:val="affffffb"/>
        <w:ind w:firstLine="480"/>
      </w:pPr>
      <w:r>
        <w:t xml:space="preserve">                    double d = Math.Abs(line.A * p.X + line.B </w:t>
      </w:r>
      <w:r>
        <w:lastRenderedPageBreak/>
        <w:t>* p.Y + line.C);</w:t>
      </w:r>
    </w:p>
    <w:p w14:paraId="7972668A" w14:textId="77777777" w:rsidR="00610457" w:rsidRDefault="00610457" w:rsidP="00610457">
      <w:pPr>
        <w:pStyle w:val="affffffb"/>
        <w:ind w:firstLine="480"/>
      </w:pPr>
      <w:r>
        <w:t xml:space="preserve">                    d /= Math.Sqrt(line.A * line.A + line.B * line.B);</w:t>
      </w:r>
    </w:p>
    <w:p w14:paraId="34D4BC43" w14:textId="77777777" w:rsidR="00610457" w:rsidRDefault="00610457" w:rsidP="00610457">
      <w:pPr>
        <w:pStyle w:val="affffffb"/>
        <w:ind w:firstLine="480"/>
      </w:pPr>
      <w:r>
        <w:t xml:space="preserve">                    if (d &lt; UserInput.threshold) line.Inner_count++;</w:t>
      </w:r>
    </w:p>
    <w:p w14:paraId="60472131" w14:textId="77777777" w:rsidR="00610457" w:rsidRDefault="00610457" w:rsidP="00610457">
      <w:pPr>
        <w:pStyle w:val="affffffb"/>
        <w:ind w:firstLine="480"/>
      </w:pPr>
      <w:r>
        <w:t xml:space="preserve">                }</w:t>
      </w:r>
    </w:p>
    <w:p w14:paraId="23D14040" w14:textId="77777777" w:rsidR="00610457" w:rsidRDefault="00610457" w:rsidP="00610457">
      <w:pPr>
        <w:pStyle w:val="affffffb"/>
        <w:ind w:firstLine="480"/>
      </w:pPr>
      <w:r>
        <w:t xml:space="preserve">            }</w:t>
      </w:r>
    </w:p>
    <w:p w14:paraId="144A6EC3" w14:textId="2D9A9CDC" w:rsidR="00B0006E" w:rsidRDefault="00610457" w:rsidP="00610457">
      <w:pPr>
        <w:pStyle w:val="affffffb"/>
        <w:ind w:firstLine="480"/>
        <w:rPr>
          <w:rFonts w:hint="eastAsia"/>
        </w:rPr>
      </w:pPr>
      <w:r>
        <w:t xml:space="preserve">        }</w:t>
      </w:r>
    </w:p>
    <w:p w14:paraId="24D9FC6C" w14:textId="5F613178" w:rsidR="00B0006E" w:rsidRDefault="00610457" w:rsidP="00B0006E">
      <w:pPr>
        <w:pStyle w:val="31"/>
      </w:pPr>
      <w:r>
        <w:rPr>
          <w:rFonts w:hint="eastAsia"/>
        </w:rPr>
        <w:t>直线参数计算</w:t>
      </w:r>
    </w:p>
    <w:p w14:paraId="6A0E316C" w14:textId="77777777" w:rsidR="00610457" w:rsidRDefault="00610457" w:rsidP="00610457">
      <w:pPr>
        <w:pStyle w:val="affffffb"/>
        <w:ind w:firstLine="480"/>
      </w:pPr>
      <w:r>
        <w:t>private void Cal()</w:t>
      </w:r>
    </w:p>
    <w:p w14:paraId="3D8AEA61" w14:textId="77777777" w:rsidR="00610457" w:rsidRDefault="00610457" w:rsidP="00610457">
      <w:pPr>
        <w:pStyle w:val="affffffb"/>
        <w:ind w:firstLine="480"/>
      </w:pPr>
      <w:r>
        <w:t xml:space="preserve">        {</w:t>
      </w:r>
    </w:p>
    <w:p w14:paraId="154E6588" w14:textId="77777777" w:rsidR="00610457" w:rsidRDefault="00610457" w:rsidP="0061045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计算直线参数</w:t>
      </w:r>
    </w:p>
    <w:p w14:paraId="7B99C128" w14:textId="77777777" w:rsidR="00610457" w:rsidRDefault="00610457" w:rsidP="0061045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首先判断特殊情况</w:t>
      </w:r>
    </w:p>
    <w:p w14:paraId="549428EC" w14:textId="77777777" w:rsidR="00610457" w:rsidRDefault="00610457" w:rsidP="00610457">
      <w:pPr>
        <w:pStyle w:val="affffffb"/>
        <w:ind w:firstLine="480"/>
      </w:pPr>
      <w:r>
        <w:t xml:space="preserve">            double deta = 1e-5;</w:t>
      </w:r>
    </w:p>
    <w:p w14:paraId="52F2B648" w14:textId="77777777" w:rsidR="00610457" w:rsidRDefault="00610457" w:rsidP="00610457">
      <w:pPr>
        <w:pStyle w:val="affffffb"/>
        <w:ind w:firstLine="480"/>
      </w:pPr>
      <w:r>
        <w:t xml:space="preserve">            if(Math.Abs(point1.X - point2.X) &lt; deta)</w:t>
      </w:r>
    </w:p>
    <w:p w14:paraId="4447CC1C" w14:textId="77777777" w:rsidR="00610457" w:rsidRDefault="00610457" w:rsidP="00610457">
      <w:pPr>
        <w:pStyle w:val="affffffb"/>
        <w:ind w:firstLine="480"/>
      </w:pPr>
      <w:r>
        <w:t xml:space="preserve">            {</w:t>
      </w:r>
    </w:p>
    <w:p w14:paraId="116E33DA" w14:textId="77777777" w:rsidR="00610457" w:rsidRDefault="00610457" w:rsidP="00610457">
      <w:pPr>
        <w:pStyle w:val="affffffb"/>
        <w:ind w:firstLine="480"/>
      </w:pPr>
      <w:r>
        <w:t xml:space="preserve">                // X1=X2</w:t>
      </w:r>
    </w:p>
    <w:p w14:paraId="4BC7F854" w14:textId="77777777" w:rsidR="00610457" w:rsidRDefault="00610457" w:rsidP="00610457">
      <w:pPr>
        <w:pStyle w:val="affffffb"/>
        <w:ind w:firstLine="480"/>
      </w:pPr>
      <w:r>
        <w:t xml:space="preserve">                A = 1;</w:t>
      </w:r>
    </w:p>
    <w:p w14:paraId="518E88F4" w14:textId="77777777" w:rsidR="00610457" w:rsidRDefault="00610457" w:rsidP="00610457">
      <w:pPr>
        <w:pStyle w:val="affffffb"/>
        <w:ind w:firstLine="480"/>
      </w:pPr>
      <w:r>
        <w:t xml:space="preserve">                B = 0;</w:t>
      </w:r>
    </w:p>
    <w:p w14:paraId="6428DBB2" w14:textId="77777777" w:rsidR="00610457" w:rsidRDefault="00610457" w:rsidP="00610457">
      <w:pPr>
        <w:pStyle w:val="affffffb"/>
        <w:ind w:firstLine="480"/>
      </w:pPr>
      <w:r>
        <w:t xml:space="preserve">                C = -point1.X;</w:t>
      </w:r>
    </w:p>
    <w:p w14:paraId="0E811A74" w14:textId="77777777" w:rsidR="00610457" w:rsidRDefault="00610457" w:rsidP="00610457">
      <w:pPr>
        <w:pStyle w:val="affffffb"/>
        <w:ind w:firstLine="480"/>
      </w:pPr>
      <w:r>
        <w:t xml:space="preserve">            }</w:t>
      </w:r>
    </w:p>
    <w:p w14:paraId="09E07F01" w14:textId="77777777" w:rsidR="00610457" w:rsidRDefault="00610457" w:rsidP="00610457">
      <w:pPr>
        <w:pStyle w:val="affffffb"/>
        <w:ind w:firstLine="480"/>
      </w:pPr>
      <w:r>
        <w:t xml:space="preserve">            else if (Math.Abs(point1.Y - point2.Y) &lt; deta)</w:t>
      </w:r>
    </w:p>
    <w:p w14:paraId="0474F8F2" w14:textId="77777777" w:rsidR="00610457" w:rsidRDefault="00610457" w:rsidP="00610457">
      <w:pPr>
        <w:pStyle w:val="affffffb"/>
        <w:ind w:firstLine="480"/>
      </w:pPr>
      <w:r>
        <w:t xml:space="preserve">            {</w:t>
      </w:r>
    </w:p>
    <w:p w14:paraId="167F1C81" w14:textId="77777777" w:rsidR="00610457" w:rsidRDefault="00610457" w:rsidP="00610457">
      <w:pPr>
        <w:pStyle w:val="affffffb"/>
        <w:ind w:firstLine="480"/>
      </w:pPr>
      <w:r>
        <w:t xml:space="preserve">                // Y1 = Y2</w:t>
      </w:r>
    </w:p>
    <w:p w14:paraId="25754A5F" w14:textId="77777777" w:rsidR="00610457" w:rsidRDefault="00610457" w:rsidP="00610457">
      <w:pPr>
        <w:pStyle w:val="affffffb"/>
        <w:ind w:firstLine="480"/>
      </w:pPr>
      <w:r>
        <w:t xml:space="preserve">                A = 0;</w:t>
      </w:r>
    </w:p>
    <w:p w14:paraId="1FB2D942" w14:textId="77777777" w:rsidR="00610457" w:rsidRDefault="00610457" w:rsidP="00610457">
      <w:pPr>
        <w:pStyle w:val="affffffb"/>
        <w:ind w:firstLine="480"/>
      </w:pPr>
      <w:r>
        <w:t xml:space="preserve">                B = 1;</w:t>
      </w:r>
    </w:p>
    <w:p w14:paraId="2B457C0A" w14:textId="77777777" w:rsidR="00610457" w:rsidRDefault="00610457" w:rsidP="00610457">
      <w:pPr>
        <w:pStyle w:val="affffffb"/>
        <w:ind w:firstLine="480"/>
      </w:pPr>
      <w:r>
        <w:t xml:space="preserve">                C = -point1.Y;</w:t>
      </w:r>
    </w:p>
    <w:p w14:paraId="23B454EA" w14:textId="77777777" w:rsidR="00610457" w:rsidRDefault="00610457" w:rsidP="00610457">
      <w:pPr>
        <w:pStyle w:val="affffffb"/>
        <w:ind w:firstLine="480"/>
      </w:pPr>
      <w:r>
        <w:t xml:space="preserve">            }</w:t>
      </w:r>
    </w:p>
    <w:p w14:paraId="582A6135" w14:textId="77777777" w:rsidR="00610457" w:rsidRDefault="00610457" w:rsidP="00610457">
      <w:pPr>
        <w:pStyle w:val="affffffb"/>
        <w:ind w:firstLine="480"/>
      </w:pPr>
      <w:r>
        <w:t xml:space="preserve">            else</w:t>
      </w:r>
    </w:p>
    <w:p w14:paraId="6CE0240A" w14:textId="77777777" w:rsidR="00610457" w:rsidRDefault="00610457" w:rsidP="00610457">
      <w:pPr>
        <w:pStyle w:val="affffffb"/>
        <w:ind w:firstLine="480"/>
      </w:pPr>
      <w:r>
        <w:lastRenderedPageBreak/>
        <w:t xml:space="preserve">            {</w:t>
      </w:r>
    </w:p>
    <w:p w14:paraId="6DD38226" w14:textId="77777777" w:rsidR="00610457" w:rsidRDefault="00610457" w:rsidP="00610457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一般情况</w:t>
      </w:r>
    </w:p>
    <w:p w14:paraId="6634E902" w14:textId="77777777" w:rsidR="00610457" w:rsidRDefault="00610457" w:rsidP="00610457">
      <w:pPr>
        <w:pStyle w:val="affffffb"/>
        <w:ind w:firstLine="480"/>
      </w:pPr>
      <w:r>
        <w:t xml:space="preserve">                double m = (point2.Y - point1.Y) / (point2.X - point1.X);</w:t>
      </w:r>
    </w:p>
    <w:p w14:paraId="16DBDFA6" w14:textId="77777777" w:rsidR="00610457" w:rsidRDefault="00610457" w:rsidP="00610457">
      <w:pPr>
        <w:pStyle w:val="affffffb"/>
        <w:ind w:firstLine="480"/>
      </w:pPr>
      <w:r>
        <w:t xml:space="preserve">                double b = point1.Y - m * point1.X;</w:t>
      </w:r>
    </w:p>
    <w:p w14:paraId="0C1FA8B1" w14:textId="77777777" w:rsidR="00610457" w:rsidRDefault="00610457" w:rsidP="00610457">
      <w:pPr>
        <w:pStyle w:val="affffffb"/>
        <w:ind w:firstLine="480"/>
      </w:pPr>
      <w:r>
        <w:t xml:space="preserve">                A = m / Math.Sqrt(m * m + 1);</w:t>
      </w:r>
    </w:p>
    <w:p w14:paraId="3597496C" w14:textId="77777777" w:rsidR="00610457" w:rsidRDefault="00610457" w:rsidP="00610457">
      <w:pPr>
        <w:pStyle w:val="affffffb"/>
        <w:ind w:firstLine="480"/>
      </w:pPr>
      <w:r>
        <w:t xml:space="preserve">                B = -1 / Math.Sqrt(m * m + 1);</w:t>
      </w:r>
    </w:p>
    <w:p w14:paraId="07E873C7" w14:textId="77777777" w:rsidR="00610457" w:rsidRDefault="00610457" w:rsidP="00610457">
      <w:pPr>
        <w:pStyle w:val="affffffb"/>
        <w:ind w:firstLine="480"/>
      </w:pPr>
      <w:r>
        <w:t xml:space="preserve">                C = b / Math.Sqrt(m * m + 1);</w:t>
      </w:r>
    </w:p>
    <w:p w14:paraId="7BAE4DF7" w14:textId="77777777" w:rsidR="00610457" w:rsidRDefault="00610457" w:rsidP="00610457">
      <w:pPr>
        <w:pStyle w:val="affffffb"/>
        <w:ind w:firstLine="480"/>
      </w:pPr>
      <w:r>
        <w:t xml:space="preserve">            }</w:t>
      </w:r>
    </w:p>
    <w:p w14:paraId="635902A4" w14:textId="751C1064" w:rsidR="00610457" w:rsidRPr="00610457" w:rsidRDefault="00610457" w:rsidP="00610457">
      <w:pPr>
        <w:pStyle w:val="affffffb"/>
        <w:ind w:firstLine="480"/>
        <w:rPr>
          <w:rFonts w:hint="eastAsia"/>
        </w:rPr>
      </w:pPr>
      <w:r>
        <w:t xml:space="preserve">        }</w:t>
      </w:r>
    </w:p>
    <w:p w14:paraId="11684E94" w14:textId="562451AD" w:rsidR="004338DF" w:rsidRDefault="004338DF" w:rsidP="00B0006E">
      <w:pPr>
        <w:pStyle w:val="1"/>
      </w:pPr>
      <w:r>
        <w:rPr>
          <w:rFonts w:hint="eastAsia"/>
        </w:rPr>
        <w:t>附件</w:t>
      </w:r>
    </w:p>
    <w:p w14:paraId="094B13BE" w14:textId="35249C8E" w:rsidR="00A24B75" w:rsidRDefault="00A24B75" w:rsidP="00A24B75">
      <w:pPr>
        <w:ind w:firstLine="480"/>
      </w:pPr>
      <w:r>
        <w:rPr>
          <w:rFonts w:hint="eastAsia"/>
        </w:rPr>
        <w:t>完整源代码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24B75" w14:paraId="5DECCDA8" w14:textId="77777777">
        <w:tc>
          <w:tcPr>
            <w:tcW w:w="2765" w:type="dxa"/>
          </w:tcPr>
          <w:p w14:paraId="683382A6" w14:textId="6A290B51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765" w:type="dxa"/>
          </w:tcPr>
          <w:p w14:paraId="1B28132B" w14:textId="780741C5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文件名称</w:t>
            </w:r>
          </w:p>
        </w:tc>
        <w:tc>
          <w:tcPr>
            <w:tcW w:w="2766" w:type="dxa"/>
          </w:tcPr>
          <w:p w14:paraId="6B740B92" w14:textId="03EE97ED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</w:tr>
      <w:tr w:rsidR="00A24B75" w14:paraId="2B2C0002" w14:textId="77777777">
        <w:tc>
          <w:tcPr>
            <w:tcW w:w="2765" w:type="dxa"/>
          </w:tcPr>
          <w:p w14:paraId="609A9C57" w14:textId="73470E73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266CAE8B" w14:textId="3A082C9A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Algo.cs</w:t>
            </w:r>
          </w:p>
        </w:tc>
        <w:tc>
          <w:tcPr>
            <w:tcW w:w="2766" w:type="dxa"/>
          </w:tcPr>
          <w:p w14:paraId="3270C46B" w14:textId="495474EE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主算法实现</w:t>
            </w:r>
          </w:p>
        </w:tc>
      </w:tr>
      <w:tr w:rsidR="00A24B75" w14:paraId="05D72A7B" w14:textId="77777777">
        <w:tc>
          <w:tcPr>
            <w:tcW w:w="2765" w:type="dxa"/>
          </w:tcPr>
          <w:p w14:paraId="52091CF9" w14:textId="4816A634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42A96AE7" w14:textId="0DE77284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Point.cs</w:t>
            </w:r>
          </w:p>
        </w:tc>
        <w:tc>
          <w:tcPr>
            <w:tcW w:w="2766" w:type="dxa"/>
          </w:tcPr>
          <w:p w14:paraId="7876EFB7" w14:textId="29014F4D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点的数据结构</w:t>
            </w:r>
          </w:p>
        </w:tc>
      </w:tr>
      <w:tr w:rsidR="00A24B75" w14:paraId="6140A024" w14:textId="77777777">
        <w:tc>
          <w:tcPr>
            <w:tcW w:w="2765" w:type="dxa"/>
          </w:tcPr>
          <w:p w14:paraId="2A8572D9" w14:textId="324BFBEA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65" w:type="dxa"/>
          </w:tcPr>
          <w:p w14:paraId="5C93B138" w14:textId="6D890D46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Line.cs</w:t>
            </w:r>
          </w:p>
        </w:tc>
        <w:tc>
          <w:tcPr>
            <w:tcW w:w="2766" w:type="dxa"/>
          </w:tcPr>
          <w:p w14:paraId="290288A3" w14:textId="3C5AC5E2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线的数据结构</w:t>
            </w:r>
          </w:p>
        </w:tc>
      </w:tr>
      <w:tr w:rsidR="00A24B75" w14:paraId="1E4A70B3" w14:textId="77777777">
        <w:tc>
          <w:tcPr>
            <w:tcW w:w="2765" w:type="dxa"/>
          </w:tcPr>
          <w:p w14:paraId="074C777F" w14:textId="492EF812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</w:p>
        </w:tc>
        <w:tc>
          <w:tcPr>
            <w:tcW w:w="2765" w:type="dxa"/>
          </w:tcPr>
          <w:p w14:paraId="1B9104A0" w14:textId="4F87F533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Form.cs</w:t>
            </w:r>
          </w:p>
        </w:tc>
        <w:tc>
          <w:tcPr>
            <w:tcW w:w="2766" w:type="dxa"/>
          </w:tcPr>
          <w:p w14:paraId="256B3E86" w14:textId="5B93E0A6" w:rsidR="00A24B75" w:rsidRDefault="00A24B75" w:rsidP="00A24B75">
            <w:pPr>
              <w:pStyle w:val="ad"/>
              <w:rPr>
                <w:rFonts w:hint="eastAsia"/>
              </w:rPr>
            </w:pPr>
            <w:r>
              <w:rPr>
                <w:rFonts w:hint="eastAsia"/>
              </w:rPr>
              <w:t>界面操作</w:t>
            </w:r>
          </w:p>
        </w:tc>
      </w:tr>
    </w:tbl>
    <w:p w14:paraId="2A7675BD" w14:textId="43B3BDA3" w:rsidR="00A24B75" w:rsidRDefault="00A24B75" w:rsidP="00A24B75">
      <w:pPr>
        <w:pStyle w:val="31"/>
      </w:pPr>
      <w:r>
        <w:rPr>
          <w:rFonts w:hint="eastAsia"/>
        </w:rPr>
        <w:t>Algo.cs</w:t>
      </w:r>
    </w:p>
    <w:p w14:paraId="0EE5C7E8" w14:textId="77777777" w:rsidR="00375063" w:rsidRDefault="00375063" w:rsidP="00375063">
      <w:pPr>
        <w:pStyle w:val="affffffb"/>
        <w:ind w:firstLine="480"/>
      </w:pPr>
      <w:r>
        <w:t>using System;</w:t>
      </w:r>
    </w:p>
    <w:p w14:paraId="2032D68A" w14:textId="77777777" w:rsidR="00375063" w:rsidRDefault="00375063" w:rsidP="00375063">
      <w:pPr>
        <w:pStyle w:val="affffffb"/>
        <w:ind w:firstLine="480"/>
      </w:pPr>
      <w:r>
        <w:t>using System.Collections.Generic;</w:t>
      </w:r>
    </w:p>
    <w:p w14:paraId="595D3C01" w14:textId="77777777" w:rsidR="00375063" w:rsidRDefault="00375063" w:rsidP="00375063">
      <w:pPr>
        <w:pStyle w:val="affffffb"/>
        <w:ind w:firstLine="480"/>
      </w:pPr>
      <w:r>
        <w:t>using System.Linq;</w:t>
      </w:r>
    </w:p>
    <w:p w14:paraId="68D3E454" w14:textId="77777777" w:rsidR="00375063" w:rsidRDefault="00375063" w:rsidP="00375063">
      <w:pPr>
        <w:pStyle w:val="affffffb"/>
        <w:ind w:firstLine="480"/>
      </w:pPr>
      <w:r>
        <w:t>using System.Text;</w:t>
      </w:r>
    </w:p>
    <w:p w14:paraId="23EB4EEC" w14:textId="77777777" w:rsidR="00375063" w:rsidRDefault="00375063" w:rsidP="00375063">
      <w:pPr>
        <w:pStyle w:val="affffffb"/>
        <w:ind w:firstLine="480"/>
      </w:pPr>
      <w:r>
        <w:t>using System.Threading.Tasks;</w:t>
      </w:r>
    </w:p>
    <w:p w14:paraId="153F7680" w14:textId="77777777" w:rsidR="00375063" w:rsidRDefault="00375063" w:rsidP="00375063">
      <w:pPr>
        <w:pStyle w:val="affffffb"/>
        <w:ind w:firstLine="480"/>
      </w:pPr>
    </w:p>
    <w:p w14:paraId="3EB1B9E8" w14:textId="77777777" w:rsidR="00375063" w:rsidRDefault="00375063" w:rsidP="00375063">
      <w:pPr>
        <w:pStyle w:val="affffffb"/>
        <w:ind w:firstLine="480"/>
      </w:pPr>
      <w:r>
        <w:t>namespace RANSAC_line</w:t>
      </w:r>
    </w:p>
    <w:p w14:paraId="4335D5F8" w14:textId="77777777" w:rsidR="00375063" w:rsidRDefault="00375063" w:rsidP="00375063">
      <w:pPr>
        <w:pStyle w:val="affffffb"/>
        <w:ind w:firstLine="480"/>
      </w:pPr>
      <w:r>
        <w:t>{</w:t>
      </w:r>
    </w:p>
    <w:p w14:paraId="035E5906" w14:textId="77777777" w:rsidR="00375063" w:rsidRDefault="00375063" w:rsidP="00375063">
      <w:pPr>
        <w:pStyle w:val="affffffb"/>
        <w:ind w:firstLine="480"/>
      </w:pPr>
      <w:r>
        <w:t xml:space="preserve">    class Algo</w:t>
      </w:r>
    </w:p>
    <w:p w14:paraId="5589EB0F" w14:textId="77777777" w:rsidR="00375063" w:rsidRDefault="00375063" w:rsidP="00375063">
      <w:pPr>
        <w:pStyle w:val="affffffb"/>
        <w:ind w:firstLine="480"/>
      </w:pPr>
      <w:r>
        <w:t xml:space="preserve">    {</w:t>
      </w:r>
    </w:p>
    <w:p w14:paraId="270B7AEA" w14:textId="77777777" w:rsidR="00375063" w:rsidRDefault="00375063" w:rsidP="00375063">
      <w:pPr>
        <w:pStyle w:val="affffffb"/>
        <w:ind w:firstLine="480"/>
      </w:pPr>
      <w:r>
        <w:t xml:space="preserve">        public List&lt;Point&gt; points_2D = new List&lt;Point&gt;();</w:t>
      </w:r>
    </w:p>
    <w:p w14:paraId="7E771C06" w14:textId="77777777" w:rsidR="00375063" w:rsidRDefault="00375063" w:rsidP="00375063">
      <w:pPr>
        <w:pStyle w:val="affffffb"/>
        <w:ind w:firstLine="480"/>
      </w:pPr>
      <w:r>
        <w:t xml:space="preserve">        public List&lt;Point&gt; points_3D = new List&lt;Point&gt;();</w:t>
      </w:r>
    </w:p>
    <w:p w14:paraId="3A7B1B26" w14:textId="77777777" w:rsidR="00375063" w:rsidRDefault="00375063" w:rsidP="00375063">
      <w:pPr>
        <w:pStyle w:val="affffffb"/>
        <w:ind w:firstLine="480"/>
      </w:pPr>
      <w:r>
        <w:lastRenderedPageBreak/>
        <w:t xml:space="preserve">        public List&lt;Line2D&gt; line2Ds = new List&lt;Line2D&gt;();</w:t>
      </w:r>
    </w:p>
    <w:p w14:paraId="1FCD5C25" w14:textId="77777777" w:rsidR="00375063" w:rsidRDefault="00375063" w:rsidP="00375063">
      <w:pPr>
        <w:pStyle w:val="affffffb"/>
        <w:ind w:firstLine="480"/>
      </w:pPr>
      <w:r>
        <w:t xml:space="preserve">        public List&lt;Line3D&gt; line3Ds = new List&lt;Line3D&gt;();</w:t>
      </w:r>
    </w:p>
    <w:p w14:paraId="2454BB07" w14:textId="77777777" w:rsidR="00375063" w:rsidRDefault="00375063" w:rsidP="00375063">
      <w:pPr>
        <w:pStyle w:val="affffffb"/>
        <w:ind w:firstLine="480"/>
      </w:pPr>
    </w:p>
    <w:p w14:paraId="6197CF3C" w14:textId="77777777" w:rsidR="00375063" w:rsidRDefault="00375063" w:rsidP="00375063">
      <w:pPr>
        <w:pStyle w:val="affffffb"/>
        <w:ind w:firstLine="480"/>
      </w:pPr>
      <w:r>
        <w:t xml:space="preserve">        public Algo(List&lt;Point&gt; origin_points)</w:t>
      </w:r>
    </w:p>
    <w:p w14:paraId="17F62CE2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5A2485C9" w14:textId="77777777" w:rsidR="00375063" w:rsidRDefault="00375063" w:rsidP="00375063">
      <w:pPr>
        <w:pStyle w:val="affffffb"/>
        <w:ind w:firstLine="480"/>
      </w:pPr>
      <w:r>
        <w:t xml:space="preserve">            points_2D = origin_points.Select(p =&gt; p.Clone()).ToList();</w:t>
      </w:r>
    </w:p>
    <w:p w14:paraId="462D45E3" w14:textId="77777777" w:rsidR="00375063" w:rsidRDefault="00375063" w:rsidP="00375063">
      <w:pPr>
        <w:pStyle w:val="affffffb"/>
        <w:ind w:firstLine="480"/>
      </w:pPr>
      <w:r>
        <w:t xml:space="preserve">            points_3D = origin_points.Select(p =&gt; p.Clone()).ToList();</w:t>
      </w:r>
    </w:p>
    <w:p w14:paraId="51DEF572" w14:textId="77777777" w:rsidR="00375063" w:rsidRDefault="00375063" w:rsidP="00375063">
      <w:pPr>
        <w:pStyle w:val="affffffb"/>
        <w:ind w:firstLine="480"/>
      </w:pPr>
    </w:p>
    <w:p w14:paraId="717B0A66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先得到线的集合。</w:t>
      </w:r>
    </w:p>
    <w:p w14:paraId="184AF227" w14:textId="77777777" w:rsidR="00375063" w:rsidRDefault="00375063" w:rsidP="00375063">
      <w:pPr>
        <w:pStyle w:val="affffffb"/>
        <w:ind w:firstLine="480"/>
      </w:pPr>
      <w:r>
        <w:t xml:space="preserve">            Go();</w:t>
      </w:r>
    </w:p>
    <w:p w14:paraId="0E3888D4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29E5EB82" w14:textId="77777777" w:rsidR="00375063" w:rsidRDefault="00375063" w:rsidP="00375063">
      <w:pPr>
        <w:pStyle w:val="affffffb"/>
        <w:ind w:firstLine="480"/>
      </w:pPr>
    </w:p>
    <w:p w14:paraId="7488A06E" w14:textId="77777777" w:rsidR="00375063" w:rsidRDefault="00375063" w:rsidP="00375063">
      <w:pPr>
        <w:pStyle w:val="affffffb"/>
        <w:ind w:firstLine="480"/>
      </w:pPr>
      <w:r>
        <w:t xml:space="preserve">        private void Go()</w:t>
      </w:r>
    </w:p>
    <w:p w14:paraId="387FA3BB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13B91BDF" w14:textId="77777777" w:rsidR="00375063" w:rsidRDefault="00375063" w:rsidP="00375063">
      <w:pPr>
        <w:pStyle w:val="affffffb"/>
        <w:ind w:firstLine="480"/>
      </w:pPr>
      <w:r>
        <w:t xml:space="preserve">            if (UserInput.min_samples == 2)</w:t>
      </w:r>
    </w:p>
    <w:p w14:paraId="3F6EF2CF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1E65BCE7" w14:textId="77777777" w:rsidR="00375063" w:rsidRDefault="00375063" w:rsidP="00375063">
      <w:pPr>
        <w:pStyle w:val="affffffb"/>
        <w:ind w:firstLine="480"/>
      </w:pPr>
      <w:r>
        <w:t xml:space="preserve">                int times = UserInput.max_times;</w:t>
      </w:r>
    </w:p>
    <w:p w14:paraId="400CAB41" w14:textId="77777777" w:rsidR="00375063" w:rsidRDefault="00375063" w:rsidP="00375063">
      <w:pPr>
        <w:pStyle w:val="affffffb"/>
        <w:ind w:firstLine="480"/>
      </w:pPr>
    </w:p>
    <w:p w14:paraId="4112C570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用于存储已选择的点对，确保不重复</w:t>
      </w:r>
    </w:p>
    <w:p w14:paraId="082D37F3" w14:textId="77777777" w:rsidR="00375063" w:rsidRDefault="00375063" w:rsidP="00375063">
      <w:pPr>
        <w:pStyle w:val="affffffb"/>
        <w:ind w:firstLine="480"/>
      </w:pPr>
      <w:r>
        <w:t xml:space="preserve">                var selectedPairs = new HashSet&lt;Tuple&lt;int, int&gt;&gt;();</w:t>
      </w:r>
    </w:p>
    <w:p w14:paraId="49C82C16" w14:textId="77777777" w:rsidR="00375063" w:rsidRDefault="00375063" w:rsidP="00375063">
      <w:pPr>
        <w:pStyle w:val="affffffb"/>
        <w:ind w:firstLine="480"/>
      </w:pPr>
      <w:r>
        <w:t xml:space="preserve">                var random = new Random();</w:t>
      </w:r>
    </w:p>
    <w:p w14:paraId="1F50146C" w14:textId="77777777" w:rsidR="00375063" w:rsidRDefault="00375063" w:rsidP="00375063">
      <w:pPr>
        <w:pStyle w:val="affffffb"/>
        <w:ind w:firstLine="480"/>
      </w:pPr>
    </w:p>
    <w:p w14:paraId="5E2C3133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计算最大可能的点对数量</w:t>
      </w:r>
    </w:p>
    <w:p w14:paraId="606853AF" w14:textId="77777777" w:rsidR="00375063" w:rsidRDefault="00375063" w:rsidP="00375063">
      <w:pPr>
        <w:pStyle w:val="affffffb"/>
        <w:ind w:firstLine="480"/>
      </w:pPr>
      <w:r>
        <w:t xml:space="preserve">                int maxPossiblePairs = points_2D.Count * (points_2D.Count - 1) / 2;</w:t>
      </w:r>
    </w:p>
    <w:p w14:paraId="1D5F3878" w14:textId="77777777" w:rsidR="00375063" w:rsidRDefault="00375063" w:rsidP="00375063">
      <w:pPr>
        <w:pStyle w:val="affffffb"/>
        <w:ind w:firstLine="480"/>
      </w:pPr>
    </w:p>
    <w:p w14:paraId="6906098A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lastRenderedPageBreak/>
        <w:t xml:space="preserve">                // </w:t>
      </w:r>
      <w:r>
        <w:rPr>
          <w:rFonts w:hint="eastAsia"/>
        </w:rPr>
        <w:t>如果请求的次数超过可能的组合数，则限制为最大可能数</w:t>
      </w:r>
    </w:p>
    <w:p w14:paraId="27A8EAF2" w14:textId="77777777" w:rsidR="00375063" w:rsidRDefault="00375063" w:rsidP="00375063">
      <w:pPr>
        <w:pStyle w:val="affffffb"/>
        <w:ind w:firstLine="480"/>
      </w:pPr>
      <w:r>
        <w:t xml:space="preserve">                times = Math.Min(times, maxPossiblePairs);</w:t>
      </w:r>
    </w:p>
    <w:p w14:paraId="164A0A67" w14:textId="77777777" w:rsidR="00375063" w:rsidRDefault="00375063" w:rsidP="00375063">
      <w:pPr>
        <w:pStyle w:val="affffffb"/>
        <w:ind w:firstLine="480"/>
      </w:pPr>
    </w:p>
    <w:p w14:paraId="317DC5A5" w14:textId="77777777" w:rsidR="00375063" w:rsidRDefault="00375063" w:rsidP="00375063">
      <w:pPr>
        <w:pStyle w:val="affffffb"/>
        <w:ind w:firstLine="480"/>
      </w:pPr>
      <w:r>
        <w:t xml:space="preserve">                int successfulSelections = 0;</w:t>
      </w:r>
    </w:p>
    <w:p w14:paraId="41141592" w14:textId="77777777" w:rsidR="00375063" w:rsidRDefault="00375063" w:rsidP="00375063">
      <w:pPr>
        <w:pStyle w:val="affffffb"/>
        <w:ind w:firstLine="480"/>
      </w:pPr>
      <w:r>
        <w:t xml:space="preserve">                int attempts = 0;</w:t>
      </w:r>
    </w:p>
    <w:p w14:paraId="3A8C5895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int maxAttempts = times * 10; // </w:t>
      </w:r>
      <w:r>
        <w:rPr>
          <w:rFonts w:hint="eastAsia"/>
        </w:rPr>
        <w:t>防止无限循环</w:t>
      </w:r>
    </w:p>
    <w:p w14:paraId="352F1E1A" w14:textId="77777777" w:rsidR="00375063" w:rsidRDefault="00375063" w:rsidP="00375063">
      <w:pPr>
        <w:pStyle w:val="affffffb"/>
        <w:ind w:firstLine="480"/>
      </w:pPr>
    </w:p>
    <w:p w14:paraId="6BA29A58" w14:textId="77777777" w:rsidR="00375063" w:rsidRDefault="00375063" w:rsidP="00375063">
      <w:pPr>
        <w:pStyle w:val="affffffb"/>
        <w:ind w:firstLine="480"/>
      </w:pPr>
      <w:r>
        <w:t xml:space="preserve">                while (successfulSelections &lt; times &amp;&amp; attempts &lt; maxAttempts)</w:t>
      </w:r>
    </w:p>
    <w:p w14:paraId="58080612" w14:textId="77777777" w:rsidR="00375063" w:rsidRDefault="00375063" w:rsidP="00375063">
      <w:pPr>
        <w:pStyle w:val="affffffb"/>
        <w:ind w:firstLine="480"/>
      </w:pPr>
      <w:r>
        <w:t xml:space="preserve">                {</w:t>
      </w:r>
    </w:p>
    <w:p w14:paraId="46DDD427" w14:textId="77777777" w:rsidR="00375063" w:rsidRDefault="00375063" w:rsidP="00375063">
      <w:pPr>
        <w:pStyle w:val="affffffb"/>
        <w:ind w:firstLine="480"/>
      </w:pPr>
      <w:r>
        <w:t xml:space="preserve">                    attempts++;</w:t>
      </w:r>
    </w:p>
    <w:p w14:paraId="4720C06C" w14:textId="77777777" w:rsidR="00375063" w:rsidRDefault="00375063" w:rsidP="00375063">
      <w:pPr>
        <w:pStyle w:val="affffffb"/>
        <w:ind w:firstLine="480"/>
      </w:pPr>
    </w:p>
    <w:p w14:paraId="4E82CA6C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随机选择两个不同的点</w:t>
      </w:r>
    </w:p>
    <w:p w14:paraId="0A9C6D40" w14:textId="77777777" w:rsidR="00375063" w:rsidRDefault="00375063" w:rsidP="00375063">
      <w:pPr>
        <w:pStyle w:val="affffffb"/>
        <w:ind w:firstLine="480"/>
      </w:pPr>
      <w:r>
        <w:t xml:space="preserve">                    int point1Index = random.Next(points_2D.Count);</w:t>
      </w:r>
    </w:p>
    <w:p w14:paraId="2E17E5D3" w14:textId="77777777" w:rsidR="00375063" w:rsidRDefault="00375063" w:rsidP="00375063">
      <w:pPr>
        <w:pStyle w:val="affffffb"/>
        <w:ind w:firstLine="480"/>
      </w:pPr>
      <w:r>
        <w:t xml:space="preserve">                    int point2Index;</w:t>
      </w:r>
    </w:p>
    <w:p w14:paraId="65D8A49E" w14:textId="77777777" w:rsidR="00375063" w:rsidRDefault="00375063" w:rsidP="00375063">
      <w:pPr>
        <w:pStyle w:val="affffffb"/>
        <w:ind w:firstLine="480"/>
      </w:pPr>
      <w:r>
        <w:t xml:space="preserve">                    do</w:t>
      </w:r>
    </w:p>
    <w:p w14:paraId="433040DA" w14:textId="77777777" w:rsidR="00375063" w:rsidRDefault="00375063" w:rsidP="00375063">
      <w:pPr>
        <w:pStyle w:val="affffffb"/>
        <w:ind w:firstLine="480"/>
      </w:pPr>
      <w:r>
        <w:t xml:space="preserve">                    {</w:t>
      </w:r>
    </w:p>
    <w:p w14:paraId="2D34C3E9" w14:textId="77777777" w:rsidR="00375063" w:rsidRDefault="00375063" w:rsidP="00375063">
      <w:pPr>
        <w:pStyle w:val="affffffb"/>
        <w:ind w:firstLine="480"/>
      </w:pPr>
      <w:r>
        <w:t xml:space="preserve">                        point2Index = random.Next(points_2D.Count);</w:t>
      </w:r>
    </w:p>
    <w:p w14:paraId="5C4C9DE1" w14:textId="77777777" w:rsidR="00375063" w:rsidRDefault="00375063" w:rsidP="00375063">
      <w:pPr>
        <w:pStyle w:val="affffffb"/>
        <w:ind w:firstLine="480"/>
      </w:pPr>
      <w:r>
        <w:t xml:space="preserve">                    } while (point2Index == point1Index);</w:t>
      </w:r>
    </w:p>
    <w:p w14:paraId="0251B196" w14:textId="77777777" w:rsidR="00375063" w:rsidRDefault="00375063" w:rsidP="00375063">
      <w:pPr>
        <w:pStyle w:val="affffffb"/>
        <w:ind w:firstLine="480"/>
      </w:pPr>
    </w:p>
    <w:p w14:paraId="131669BD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创建标准化的点对（较小的索引在前，确保</w:t>
      </w:r>
      <w:r>
        <w:rPr>
          <w:rFonts w:hint="eastAsia"/>
        </w:rPr>
        <w:t>(a,b)</w:t>
      </w:r>
      <w:r>
        <w:rPr>
          <w:rFonts w:hint="eastAsia"/>
        </w:rPr>
        <w:t>和</w:t>
      </w:r>
      <w:r>
        <w:rPr>
          <w:rFonts w:hint="eastAsia"/>
        </w:rPr>
        <w:t>(b,a)</w:t>
      </w:r>
      <w:r>
        <w:rPr>
          <w:rFonts w:hint="eastAsia"/>
        </w:rPr>
        <w:t>被视为相同）</w:t>
      </w:r>
    </w:p>
    <w:p w14:paraId="5DE32B83" w14:textId="77777777" w:rsidR="00375063" w:rsidRDefault="00375063" w:rsidP="00375063">
      <w:pPr>
        <w:pStyle w:val="affffffb"/>
        <w:ind w:firstLine="480"/>
      </w:pPr>
      <w:r>
        <w:t xml:space="preserve">                    Tuple&lt;int, int&gt; normalizedPair;</w:t>
      </w:r>
    </w:p>
    <w:p w14:paraId="6F0925BE" w14:textId="77777777" w:rsidR="00375063" w:rsidRDefault="00375063" w:rsidP="00375063">
      <w:pPr>
        <w:pStyle w:val="affffffb"/>
        <w:ind w:firstLine="480"/>
      </w:pPr>
    </w:p>
    <w:p w14:paraId="4CF9CC1B" w14:textId="77777777" w:rsidR="00375063" w:rsidRDefault="00375063" w:rsidP="00375063">
      <w:pPr>
        <w:pStyle w:val="affffffb"/>
        <w:ind w:firstLine="480"/>
      </w:pPr>
      <w:r>
        <w:t xml:space="preserve">                    if (point1Index &lt; point2Index)</w:t>
      </w:r>
    </w:p>
    <w:p w14:paraId="2617F8CF" w14:textId="77777777" w:rsidR="00375063" w:rsidRDefault="00375063" w:rsidP="00375063">
      <w:pPr>
        <w:pStyle w:val="affffffb"/>
        <w:ind w:firstLine="480"/>
      </w:pPr>
      <w:r>
        <w:t xml:space="preserve">                    {</w:t>
      </w:r>
    </w:p>
    <w:p w14:paraId="00B0DE3E" w14:textId="77777777" w:rsidR="00375063" w:rsidRDefault="00375063" w:rsidP="00375063">
      <w:pPr>
        <w:pStyle w:val="affffffb"/>
        <w:ind w:firstLine="480"/>
      </w:pPr>
      <w:r>
        <w:lastRenderedPageBreak/>
        <w:t xml:space="preserve">                        normalizedPair = Tuple.Create(point1Index, point2Index);</w:t>
      </w:r>
    </w:p>
    <w:p w14:paraId="1C4A971D" w14:textId="77777777" w:rsidR="00375063" w:rsidRDefault="00375063" w:rsidP="00375063">
      <w:pPr>
        <w:pStyle w:val="affffffb"/>
        <w:ind w:firstLine="480"/>
      </w:pPr>
      <w:r>
        <w:t xml:space="preserve">                    }</w:t>
      </w:r>
    </w:p>
    <w:p w14:paraId="7493FBEA" w14:textId="77777777" w:rsidR="00375063" w:rsidRDefault="00375063" w:rsidP="00375063">
      <w:pPr>
        <w:pStyle w:val="affffffb"/>
        <w:ind w:firstLine="480"/>
      </w:pPr>
      <w:r>
        <w:t xml:space="preserve">                    else</w:t>
      </w:r>
    </w:p>
    <w:p w14:paraId="6C34372E" w14:textId="77777777" w:rsidR="00375063" w:rsidRDefault="00375063" w:rsidP="00375063">
      <w:pPr>
        <w:pStyle w:val="affffffb"/>
        <w:ind w:firstLine="480"/>
      </w:pPr>
      <w:r>
        <w:t xml:space="preserve">                    {</w:t>
      </w:r>
    </w:p>
    <w:p w14:paraId="2A35C8FD" w14:textId="77777777" w:rsidR="00375063" w:rsidRDefault="00375063" w:rsidP="00375063">
      <w:pPr>
        <w:pStyle w:val="affffffb"/>
        <w:ind w:firstLine="480"/>
      </w:pPr>
      <w:r>
        <w:t xml:space="preserve">                        normalizedPair = Tuple.Create(point2Index, point1Index);</w:t>
      </w:r>
    </w:p>
    <w:p w14:paraId="6C6C4D53" w14:textId="77777777" w:rsidR="00375063" w:rsidRDefault="00375063" w:rsidP="00375063">
      <w:pPr>
        <w:pStyle w:val="affffffb"/>
        <w:ind w:firstLine="480"/>
      </w:pPr>
      <w:r>
        <w:t xml:space="preserve">                    }</w:t>
      </w:r>
    </w:p>
    <w:p w14:paraId="11DF6AEE" w14:textId="77777777" w:rsidR="00375063" w:rsidRDefault="00375063" w:rsidP="00375063">
      <w:pPr>
        <w:pStyle w:val="affffffb"/>
        <w:ind w:firstLine="480"/>
      </w:pPr>
      <w:r>
        <w:t xml:space="preserve">          </w:t>
      </w:r>
    </w:p>
    <w:p w14:paraId="4315F704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检查这个点对是否已经被选择过</w:t>
      </w:r>
    </w:p>
    <w:p w14:paraId="3CB22407" w14:textId="77777777" w:rsidR="00375063" w:rsidRDefault="00375063" w:rsidP="00375063">
      <w:pPr>
        <w:pStyle w:val="affffffb"/>
        <w:ind w:firstLine="480"/>
      </w:pPr>
      <w:r>
        <w:t xml:space="preserve">                    if (selectedPairs.Add(normalizedPair))</w:t>
      </w:r>
    </w:p>
    <w:p w14:paraId="191CF6A3" w14:textId="77777777" w:rsidR="00375063" w:rsidRDefault="00375063" w:rsidP="00375063">
      <w:pPr>
        <w:pStyle w:val="affffffb"/>
        <w:ind w:firstLine="480"/>
      </w:pPr>
      <w:r>
        <w:t xml:space="preserve">                    {</w:t>
      </w:r>
    </w:p>
    <w:p w14:paraId="072E99BE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成功添加新的点对</w:t>
      </w:r>
    </w:p>
    <w:p w14:paraId="21CCCF4A" w14:textId="77777777" w:rsidR="00375063" w:rsidRDefault="00375063" w:rsidP="00375063">
      <w:pPr>
        <w:pStyle w:val="affffffb"/>
        <w:ind w:firstLine="480"/>
      </w:pPr>
      <w:r>
        <w:t xml:space="preserve">                        Point point1 = points_2D[point1Index];</w:t>
      </w:r>
    </w:p>
    <w:p w14:paraId="49390560" w14:textId="77777777" w:rsidR="00375063" w:rsidRDefault="00375063" w:rsidP="00375063">
      <w:pPr>
        <w:pStyle w:val="affffffb"/>
        <w:ind w:firstLine="480"/>
      </w:pPr>
      <w:r>
        <w:t xml:space="preserve">                        Point point2 = points_2D[point2Index];</w:t>
      </w:r>
    </w:p>
    <w:p w14:paraId="2B901642" w14:textId="77777777" w:rsidR="00375063" w:rsidRDefault="00375063" w:rsidP="00375063">
      <w:pPr>
        <w:pStyle w:val="affffffb"/>
        <w:ind w:firstLine="480"/>
      </w:pPr>
      <w:r>
        <w:t xml:space="preserve">                        if(Math.Abs(point1.X - point2.X) &lt; 1e-5 &amp;&amp; Math.Abs(point1.Y - point2.Y) &lt; 1e-5)</w:t>
      </w:r>
    </w:p>
    <w:p w14:paraId="51B2A869" w14:textId="77777777" w:rsidR="00375063" w:rsidRDefault="00375063" w:rsidP="00375063">
      <w:pPr>
        <w:pStyle w:val="affffffb"/>
        <w:ind w:firstLine="480"/>
      </w:pPr>
      <w:r>
        <w:t xml:space="preserve">                        {</w:t>
      </w:r>
    </w:p>
    <w:p w14:paraId="4DF39418" w14:textId="77777777" w:rsidR="00375063" w:rsidRDefault="00375063" w:rsidP="00375063">
      <w:pPr>
        <w:pStyle w:val="affffffb"/>
        <w:ind w:firstLine="480"/>
      </w:pPr>
      <w:r>
        <w:t xml:space="preserve">                            successfulSelections++;</w:t>
      </w:r>
    </w:p>
    <w:p w14:paraId="14852F4B" w14:textId="77777777" w:rsidR="00375063" w:rsidRDefault="00375063" w:rsidP="00375063">
      <w:pPr>
        <w:pStyle w:val="affffffb"/>
        <w:ind w:firstLine="480"/>
      </w:pPr>
      <w:r>
        <w:t xml:space="preserve">                            continue;</w:t>
      </w:r>
    </w:p>
    <w:p w14:paraId="54740A2A" w14:textId="77777777" w:rsidR="00375063" w:rsidRDefault="00375063" w:rsidP="00375063">
      <w:pPr>
        <w:pStyle w:val="affffffb"/>
        <w:ind w:firstLine="480"/>
      </w:pPr>
      <w:r>
        <w:t xml:space="preserve">                        }</w:t>
      </w:r>
    </w:p>
    <w:p w14:paraId="02B6D6C3" w14:textId="77777777" w:rsidR="00375063" w:rsidRDefault="00375063" w:rsidP="00375063">
      <w:pPr>
        <w:pStyle w:val="affffffb"/>
        <w:ind w:firstLine="480"/>
      </w:pPr>
    </w:p>
    <w:p w14:paraId="3B59A0BA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处理选中的点对</w:t>
      </w:r>
    </w:p>
    <w:p w14:paraId="7877C7A7" w14:textId="77777777" w:rsidR="00375063" w:rsidRDefault="00375063" w:rsidP="00375063">
      <w:pPr>
        <w:pStyle w:val="affffffb"/>
        <w:ind w:firstLine="480"/>
      </w:pPr>
      <w:r>
        <w:t xml:space="preserve">                        var line_2D = new Line2D(point1, point2);</w:t>
      </w:r>
    </w:p>
    <w:p w14:paraId="26333879" w14:textId="77777777" w:rsidR="00375063" w:rsidRDefault="00375063" w:rsidP="00375063">
      <w:pPr>
        <w:pStyle w:val="affffffb"/>
        <w:ind w:firstLine="480"/>
      </w:pPr>
      <w:r>
        <w:t xml:space="preserve">                        line2Ds.Add(line_2D);</w:t>
      </w:r>
    </w:p>
    <w:p w14:paraId="160A3587" w14:textId="77777777" w:rsidR="00375063" w:rsidRDefault="00375063" w:rsidP="00375063">
      <w:pPr>
        <w:pStyle w:val="affffffb"/>
        <w:ind w:firstLine="480"/>
      </w:pPr>
    </w:p>
    <w:p w14:paraId="20B43F08" w14:textId="77777777" w:rsidR="00375063" w:rsidRDefault="00375063" w:rsidP="00375063">
      <w:pPr>
        <w:pStyle w:val="affffffb"/>
        <w:ind w:firstLine="480"/>
      </w:pPr>
      <w:r>
        <w:lastRenderedPageBreak/>
        <w:t xml:space="preserve">                        successfulSelections++;</w:t>
      </w:r>
    </w:p>
    <w:p w14:paraId="3DE2D838" w14:textId="77777777" w:rsidR="00375063" w:rsidRDefault="00375063" w:rsidP="00375063">
      <w:pPr>
        <w:pStyle w:val="affffffb"/>
        <w:ind w:firstLine="480"/>
      </w:pPr>
      <w:r>
        <w:t xml:space="preserve">                    }</w:t>
      </w:r>
    </w:p>
    <w:p w14:paraId="428DACAB" w14:textId="77777777" w:rsidR="00375063" w:rsidRDefault="00375063" w:rsidP="00375063">
      <w:pPr>
        <w:pStyle w:val="affffffb"/>
        <w:ind w:firstLine="480"/>
      </w:pPr>
      <w:r>
        <w:t xml:space="preserve">                }</w:t>
      </w:r>
    </w:p>
    <w:p w14:paraId="5025EB2B" w14:textId="77777777" w:rsidR="00375063" w:rsidRDefault="00375063" w:rsidP="00375063">
      <w:pPr>
        <w:pStyle w:val="affffffb"/>
        <w:ind w:firstLine="480"/>
      </w:pPr>
    </w:p>
    <w:p w14:paraId="59BBC2A9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如果无法找到足够的唯一点对，可以添加警告或日志</w:t>
      </w:r>
    </w:p>
    <w:p w14:paraId="1327B8C5" w14:textId="77777777" w:rsidR="00375063" w:rsidRDefault="00375063" w:rsidP="00375063">
      <w:pPr>
        <w:pStyle w:val="affffffb"/>
        <w:ind w:firstLine="480"/>
      </w:pPr>
      <w:r>
        <w:t xml:space="preserve">                if (successfulSelections &lt; times)</w:t>
      </w:r>
    </w:p>
    <w:p w14:paraId="75E81C34" w14:textId="77777777" w:rsidR="00375063" w:rsidRDefault="00375063" w:rsidP="00375063">
      <w:pPr>
        <w:pStyle w:val="affffffb"/>
        <w:ind w:firstLine="480"/>
      </w:pPr>
      <w:r>
        <w:t xml:space="preserve">                {</w:t>
      </w:r>
    </w:p>
    <w:p w14:paraId="648EF165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Console.WriteLine($"</w:t>
      </w:r>
      <w:r>
        <w:rPr>
          <w:rFonts w:hint="eastAsia"/>
        </w:rPr>
        <w:t>警告</w:t>
      </w:r>
      <w:r>
        <w:rPr>
          <w:rFonts w:hint="eastAsia"/>
        </w:rPr>
        <w:t xml:space="preserve">: </w:t>
      </w:r>
      <w:r>
        <w:rPr>
          <w:rFonts w:hint="eastAsia"/>
        </w:rPr>
        <w:t>只能找到</w:t>
      </w:r>
      <w:r>
        <w:rPr>
          <w:rFonts w:hint="eastAsia"/>
        </w:rPr>
        <w:t xml:space="preserve"> {successfulSelections} </w:t>
      </w:r>
      <w:r>
        <w:rPr>
          <w:rFonts w:hint="eastAsia"/>
        </w:rPr>
        <w:t>个唯一点对，少于请求的</w:t>
      </w:r>
      <w:r>
        <w:rPr>
          <w:rFonts w:hint="eastAsia"/>
        </w:rPr>
        <w:t xml:space="preserve"> {times} </w:t>
      </w:r>
      <w:r>
        <w:rPr>
          <w:rFonts w:hint="eastAsia"/>
        </w:rPr>
        <w:t>个</w:t>
      </w:r>
      <w:r>
        <w:rPr>
          <w:rFonts w:hint="eastAsia"/>
        </w:rPr>
        <w:t>");</w:t>
      </w:r>
    </w:p>
    <w:p w14:paraId="5ACFAF4B" w14:textId="77777777" w:rsidR="00375063" w:rsidRDefault="00375063" w:rsidP="00375063">
      <w:pPr>
        <w:pStyle w:val="affffffb"/>
        <w:ind w:firstLine="480"/>
      </w:pPr>
      <w:r>
        <w:t xml:space="preserve">                }</w:t>
      </w:r>
    </w:p>
    <w:p w14:paraId="6C84B6E5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一致性评估</w:t>
      </w:r>
    </w:p>
    <w:p w14:paraId="3A69698D" w14:textId="77777777" w:rsidR="00375063" w:rsidRDefault="00375063" w:rsidP="00375063">
      <w:pPr>
        <w:pStyle w:val="affffffb"/>
        <w:ind w:firstLine="480"/>
      </w:pPr>
      <w:r>
        <w:t xml:space="preserve">                ProcessLine2D();</w:t>
      </w:r>
    </w:p>
    <w:p w14:paraId="79031186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05C43094" w14:textId="77777777" w:rsidR="00375063" w:rsidRDefault="00375063" w:rsidP="00375063">
      <w:pPr>
        <w:pStyle w:val="affffffb"/>
        <w:ind w:firstLine="480"/>
      </w:pPr>
      <w:r>
        <w:t xml:space="preserve">            else if (UserInput.min_samples == 3)</w:t>
      </w:r>
    </w:p>
    <w:p w14:paraId="52884AA6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51A49493" w14:textId="77777777" w:rsidR="00375063" w:rsidRDefault="00375063" w:rsidP="00375063">
      <w:pPr>
        <w:pStyle w:val="affffffb"/>
        <w:ind w:firstLine="480"/>
      </w:pPr>
      <w:r>
        <w:t xml:space="preserve">                int times = UserInput.max_times;</w:t>
      </w:r>
    </w:p>
    <w:p w14:paraId="31E4B62D" w14:textId="77777777" w:rsidR="00375063" w:rsidRDefault="00375063" w:rsidP="00375063">
      <w:pPr>
        <w:pStyle w:val="affffffb"/>
        <w:ind w:firstLine="480"/>
      </w:pPr>
    </w:p>
    <w:p w14:paraId="2E2DAFF8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用于存储已选择的点对，确保不重复</w:t>
      </w:r>
    </w:p>
    <w:p w14:paraId="29C48BD8" w14:textId="77777777" w:rsidR="00375063" w:rsidRDefault="00375063" w:rsidP="00375063">
      <w:pPr>
        <w:pStyle w:val="affffffb"/>
        <w:ind w:firstLine="480"/>
      </w:pPr>
      <w:r>
        <w:t xml:space="preserve">                var selectedPairs = new HashSet&lt;Tuple&lt;int, int, int&gt;&gt;();</w:t>
      </w:r>
    </w:p>
    <w:p w14:paraId="7435B3A2" w14:textId="77777777" w:rsidR="00375063" w:rsidRDefault="00375063" w:rsidP="00375063">
      <w:pPr>
        <w:pStyle w:val="affffffb"/>
        <w:ind w:firstLine="480"/>
      </w:pPr>
      <w:r>
        <w:t xml:space="preserve">                var random = new Random();</w:t>
      </w:r>
    </w:p>
    <w:p w14:paraId="4B3949B5" w14:textId="77777777" w:rsidR="00375063" w:rsidRDefault="00375063" w:rsidP="00375063">
      <w:pPr>
        <w:pStyle w:val="affffffb"/>
        <w:ind w:firstLine="480"/>
      </w:pPr>
    </w:p>
    <w:p w14:paraId="6FCD8855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计算最大可能的点对数量</w:t>
      </w:r>
    </w:p>
    <w:p w14:paraId="3AF40E14" w14:textId="77777777" w:rsidR="00375063" w:rsidRDefault="00375063" w:rsidP="00375063">
      <w:pPr>
        <w:pStyle w:val="affffffb"/>
        <w:ind w:firstLine="480"/>
      </w:pPr>
      <w:r>
        <w:t xml:space="preserve">                int maxPossiblePairs = points_3D.Count * (points_3D.Count - 1) / 2;</w:t>
      </w:r>
    </w:p>
    <w:p w14:paraId="3FCCF001" w14:textId="77777777" w:rsidR="00375063" w:rsidRDefault="00375063" w:rsidP="00375063">
      <w:pPr>
        <w:pStyle w:val="affffffb"/>
        <w:ind w:firstLine="480"/>
      </w:pPr>
    </w:p>
    <w:p w14:paraId="34202EEE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如果请求的次数超过可能的组合数，则限制为最大可能数</w:t>
      </w:r>
    </w:p>
    <w:p w14:paraId="51B52EC3" w14:textId="77777777" w:rsidR="00375063" w:rsidRDefault="00375063" w:rsidP="00375063">
      <w:pPr>
        <w:pStyle w:val="affffffb"/>
        <w:ind w:firstLine="480"/>
      </w:pPr>
      <w:r>
        <w:t xml:space="preserve">                times = Math.Min(times, maxPossiblePairs);</w:t>
      </w:r>
    </w:p>
    <w:p w14:paraId="2ECFC190" w14:textId="77777777" w:rsidR="00375063" w:rsidRDefault="00375063" w:rsidP="00375063">
      <w:pPr>
        <w:pStyle w:val="affffffb"/>
        <w:ind w:firstLine="480"/>
      </w:pPr>
    </w:p>
    <w:p w14:paraId="7341792A" w14:textId="77777777" w:rsidR="00375063" w:rsidRDefault="00375063" w:rsidP="00375063">
      <w:pPr>
        <w:pStyle w:val="affffffb"/>
        <w:ind w:firstLine="480"/>
      </w:pPr>
      <w:r>
        <w:t xml:space="preserve">                int successfulSelections = 0;</w:t>
      </w:r>
    </w:p>
    <w:p w14:paraId="31D247E1" w14:textId="77777777" w:rsidR="00375063" w:rsidRDefault="00375063" w:rsidP="00375063">
      <w:pPr>
        <w:pStyle w:val="affffffb"/>
        <w:ind w:firstLine="480"/>
      </w:pPr>
      <w:r>
        <w:t xml:space="preserve">                int attempts = 0;</w:t>
      </w:r>
    </w:p>
    <w:p w14:paraId="6B1C53E2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int maxAttempts = times * 10; // </w:t>
      </w:r>
      <w:r>
        <w:rPr>
          <w:rFonts w:hint="eastAsia"/>
        </w:rPr>
        <w:t>防止无限循环</w:t>
      </w:r>
    </w:p>
    <w:p w14:paraId="38CAFA71" w14:textId="77777777" w:rsidR="00375063" w:rsidRDefault="00375063" w:rsidP="00375063">
      <w:pPr>
        <w:pStyle w:val="affffffb"/>
        <w:ind w:firstLine="480"/>
      </w:pPr>
    </w:p>
    <w:p w14:paraId="5DF685E9" w14:textId="77777777" w:rsidR="00375063" w:rsidRDefault="00375063" w:rsidP="00375063">
      <w:pPr>
        <w:pStyle w:val="affffffb"/>
        <w:ind w:firstLine="480"/>
      </w:pPr>
      <w:r>
        <w:t xml:space="preserve">                while (successfulSelections &lt; times &amp;&amp; attempts &lt; maxAttempts)</w:t>
      </w:r>
    </w:p>
    <w:p w14:paraId="557C12B6" w14:textId="77777777" w:rsidR="00375063" w:rsidRDefault="00375063" w:rsidP="00375063">
      <w:pPr>
        <w:pStyle w:val="affffffb"/>
        <w:ind w:firstLine="480"/>
      </w:pPr>
      <w:r>
        <w:t xml:space="preserve">                {</w:t>
      </w:r>
    </w:p>
    <w:p w14:paraId="13E6AC82" w14:textId="77777777" w:rsidR="00375063" w:rsidRDefault="00375063" w:rsidP="00375063">
      <w:pPr>
        <w:pStyle w:val="affffffb"/>
        <w:ind w:firstLine="480"/>
      </w:pPr>
      <w:r>
        <w:t xml:space="preserve">                    attempts++;</w:t>
      </w:r>
    </w:p>
    <w:p w14:paraId="1374A948" w14:textId="77777777" w:rsidR="00375063" w:rsidRDefault="00375063" w:rsidP="00375063">
      <w:pPr>
        <w:pStyle w:val="affffffb"/>
        <w:ind w:firstLine="480"/>
      </w:pPr>
    </w:p>
    <w:p w14:paraId="7D8EEF84" w14:textId="77777777" w:rsidR="00375063" w:rsidRDefault="00375063" w:rsidP="00375063">
      <w:pPr>
        <w:pStyle w:val="affffffb"/>
        <w:ind w:firstLine="480"/>
      </w:pPr>
      <w:r>
        <w:t xml:space="preserve">                    int point1Index = random.Next(points_3D.Count);</w:t>
      </w:r>
    </w:p>
    <w:p w14:paraId="6F879C47" w14:textId="77777777" w:rsidR="00375063" w:rsidRDefault="00375063" w:rsidP="00375063">
      <w:pPr>
        <w:pStyle w:val="affffffb"/>
        <w:ind w:firstLine="480"/>
      </w:pPr>
      <w:r>
        <w:t xml:space="preserve">                    int point2Index;</w:t>
      </w:r>
    </w:p>
    <w:p w14:paraId="40833D6A" w14:textId="77777777" w:rsidR="00375063" w:rsidRDefault="00375063" w:rsidP="00375063">
      <w:pPr>
        <w:pStyle w:val="affffffb"/>
        <w:ind w:firstLine="480"/>
      </w:pPr>
      <w:r>
        <w:t xml:space="preserve">                    int point3Index;</w:t>
      </w:r>
    </w:p>
    <w:p w14:paraId="05D7DB76" w14:textId="77777777" w:rsidR="00375063" w:rsidRDefault="00375063" w:rsidP="00375063">
      <w:pPr>
        <w:pStyle w:val="affffffb"/>
        <w:ind w:firstLine="480"/>
      </w:pPr>
      <w:r>
        <w:t xml:space="preserve">                    do</w:t>
      </w:r>
    </w:p>
    <w:p w14:paraId="450AEA13" w14:textId="77777777" w:rsidR="00375063" w:rsidRDefault="00375063" w:rsidP="00375063">
      <w:pPr>
        <w:pStyle w:val="affffffb"/>
        <w:ind w:firstLine="480"/>
      </w:pPr>
      <w:r>
        <w:t xml:space="preserve">                    {</w:t>
      </w:r>
    </w:p>
    <w:p w14:paraId="4EC2BB2F" w14:textId="77777777" w:rsidR="00375063" w:rsidRDefault="00375063" w:rsidP="00375063">
      <w:pPr>
        <w:pStyle w:val="affffffb"/>
        <w:ind w:firstLine="480"/>
      </w:pPr>
      <w:r>
        <w:t xml:space="preserve">                        point2Index = random.Next(points_3D.Count);</w:t>
      </w:r>
    </w:p>
    <w:p w14:paraId="1F93E393" w14:textId="77777777" w:rsidR="00375063" w:rsidRDefault="00375063" w:rsidP="00375063">
      <w:pPr>
        <w:pStyle w:val="affffffb"/>
        <w:ind w:firstLine="480"/>
      </w:pPr>
      <w:r>
        <w:t xml:space="preserve">                        point3Index = random.Next(points_3D.Count);</w:t>
      </w:r>
    </w:p>
    <w:p w14:paraId="078E4EA8" w14:textId="77777777" w:rsidR="00375063" w:rsidRDefault="00375063" w:rsidP="00375063">
      <w:pPr>
        <w:pStyle w:val="affffffb"/>
        <w:ind w:firstLine="480"/>
      </w:pPr>
      <w:r>
        <w:t xml:space="preserve">                    } while (point2Index == point1Index &amp;&amp; point2Index == point3Index);</w:t>
      </w:r>
    </w:p>
    <w:p w14:paraId="796C24BF" w14:textId="77777777" w:rsidR="00375063" w:rsidRDefault="00375063" w:rsidP="00375063">
      <w:pPr>
        <w:pStyle w:val="affffffb"/>
        <w:ind w:firstLine="480"/>
      </w:pPr>
    </w:p>
    <w:p w14:paraId="44CAA98C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对三个索引进行排序，确保顺序固定</w:t>
      </w:r>
    </w:p>
    <w:p w14:paraId="2DD74AEF" w14:textId="77777777" w:rsidR="00375063" w:rsidRDefault="00375063" w:rsidP="00375063">
      <w:pPr>
        <w:pStyle w:val="affffffb"/>
        <w:ind w:firstLine="480"/>
      </w:pPr>
      <w:r>
        <w:t xml:space="preserve">                    var sortedIndices = new[] { point1Index, point2Index, point3Index };</w:t>
      </w:r>
    </w:p>
    <w:p w14:paraId="37627BF5" w14:textId="77777777" w:rsidR="00375063" w:rsidRDefault="00375063" w:rsidP="00375063">
      <w:pPr>
        <w:pStyle w:val="affffffb"/>
        <w:ind w:firstLine="480"/>
      </w:pPr>
      <w:r>
        <w:t xml:space="preserve">                    Array.Sort(sortedIndices);</w:t>
      </w:r>
    </w:p>
    <w:p w14:paraId="583A2445" w14:textId="77777777" w:rsidR="00375063" w:rsidRDefault="00375063" w:rsidP="00375063">
      <w:pPr>
        <w:pStyle w:val="affffffb"/>
        <w:ind w:firstLine="480"/>
      </w:pPr>
    </w:p>
    <w:p w14:paraId="498E42BB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创建标准化的三元组（从小到大排序）</w:t>
      </w:r>
    </w:p>
    <w:p w14:paraId="71A2EDB3" w14:textId="77777777" w:rsidR="00375063" w:rsidRDefault="00375063" w:rsidP="00375063">
      <w:pPr>
        <w:pStyle w:val="affffffb"/>
        <w:ind w:firstLine="480"/>
      </w:pPr>
      <w:r>
        <w:lastRenderedPageBreak/>
        <w:t xml:space="preserve">                    var normalizedPair = Tuple.Create(sortedIndices[0], sortedIndices[1], sortedIndices[2]);</w:t>
      </w:r>
    </w:p>
    <w:p w14:paraId="1285F034" w14:textId="77777777" w:rsidR="00375063" w:rsidRDefault="00375063" w:rsidP="00375063">
      <w:pPr>
        <w:pStyle w:val="affffffb"/>
        <w:ind w:firstLine="480"/>
      </w:pPr>
    </w:p>
    <w:p w14:paraId="375CBE41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检查这个点对是否已经被选择过</w:t>
      </w:r>
    </w:p>
    <w:p w14:paraId="7BFB8266" w14:textId="77777777" w:rsidR="00375063" w:rsidRDefault="00375063" w:rsidP="00375063">
      <w:pPr>
        <w:pStyle w:val="affffffb"/>
        <w:ind w:firstLine="480"/>
      </w:pPr>
      <w:r>
        <w:t xml:space="preserve">                    if (selectedPairs.Add(normalizedPair))</w:t>
      </w:r>
    </w:p>
    <w:p w14:paraId="7AC68B7F" w14:textId="77777777" w:rsidR="00375063" w:rsidRDefault="00375063" w:rsidP="00375063">
      <w:pPr>
        <w:pStyle w:val="affffffb"/>
        <w:ind w:firstLine="480"/>
      </w:pPr>
      <w:r>
        <w:t xml:space="preserve">                    {</w:t>
      </w:r>
    </w:p>
    <w:p w14:paraId="2DE27E80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成功添加新的点对</w:t>
      </w:r>
    </w:p>
    <w:p w14:paraId="651BB59C" w14:textId="77777777" w:rsidR="00375063" w:rsidRDefault="00375063" w:rsidP="00375063">
      <w:pPr>
        <w:pStyle w:val="affffffb"/>
        <w:ind w:firstLine="480"/>
      </w:pPr>
      <w:r>
        <w:t xml:space="preserve">                        Point point1 = points_3D[point1Index];</w:t>
      </w:r>
    </w:p>
    <w:p w14:paraId="73131BF4" w14:textId="77777777" w:rsidR="00375063" w:rsidRDefault="00375063" w:rsidP="00375063">
      <w:pPr>
        <w:pStyle w:val="affffffb"/>
        <w:ind w:firstLine="480"/>
      </w:pPr>
      <w:r>
        <w:t xml:space="preserve">                        Point point2 = points_3D[point2Index];</w:t>
      </w:r>
    </w:p>
    <w:p w14:paraId="3F244A44" w14:textId="77777777" w:rsidR="00375063" w:rsidRDefault="00375063" w:rsidP="00375063">
      <w:pPr>
        <w:pStyle w:val="affffffb"/>
        <w:ind w:firstLine="480"/>
      </w:pPr>
      <w:r>
        <w:t xml:space="preserve">                        Point point3 = points_3D[point3Index];</w:t>
      </w:r>
    </w:p>
    <w:p w14:paraId="6E41D875" w14:textId="77777777" w:rsidR="00375063" w:rsidRDefault="00375063" w:rsidP="00375063">
      <w:pPr>
        <w:pStyle w:val="affffffb"/>
        <w:ind w:firstLine="480"/>
      </w:pPr>
      <w:r>
        <w:t xml:space="preserve">                        if (Math.Abs(point1.X - point2.X) &lt; 1e-5 &amp;&amp; Math.Abs(point1.Y - point2.Y) &lt; 1e-5 &amp;&amp; Math.Abs(point1.Z - point2.Z) &lt; 1e-5 &amp;&amp; Math.Abs(point1.X - point3.X) &lt; 1e-5 &amp;&amp; Math.Abs(point1.Y - point3.Y) &lt; 1e-5 &amp;&amp; Math.Abs(point1.Z - point3.Z) &lt; 1e-5)</w:t>
      </w:r>
    </w:p>
    <w:p w14:paraId="6F1A04D3" w14:textId="77777777" w:rsidR="00375063" w:rsidRDefault="00375063" w:rsidP="00375063">
      <w:pPr>
        <w:pStyle w:val="affffffb"/>
        <w:ind w:firstLine="480"/>
      </w:pPr>
      <w:r>
        <w:t xml:space="preserve">                        {</w:t>
      </w:r>
    </w:p>
    <w:p w14:paraId="54380A76" w14:textId="77777777" w:rsidR="00375063" w:rsidRDefault="00375063" w:rsidP="00375063">
      <w:pPr>
        <w:pStyle w:val="affffffb"/>
        <w:ind w:firstLine="480"/>
      </w:pPr>
      <w:r>
        <w:t xml:space="preserve">                            successfulSelections++;</w:t>
      </w:r>
    </w:p>
    <w:p w14:paraId="04F63BCB" w14:textId="77777777" w:rsidR="00375063" w:rsidRDefault="00375063" w:rsidP="00375063">
      <w:pPr>
        <w:pStyle w:val="affffffb"/>
        <w:ind w:firstLine="480"/>
      </w:pPr>
      <w:r>
        <w:t xml:space="preserve">                            continue;</w:t>
      </w:r>
    </w:p>
    <w:p w14:paraId="756095F0" w14:textId="77777777" w:rsidR="00375063" w:rsidRDefault="00375063" w:rsidP="00375063">
      <w:pPr>
        <w:pStyle w:val="affffffb"/>
        <w:ind w:firstLine="480"/>
      </w:pPr>
      <w:r>
        <w:t xml:space="preserve">                        }</w:t>
      </w:r>
    </w:p>
    <w:p w14:paraId="15650510" w14:textId="77777777" w:rsidR="00375063" w:rsidRDefault="00375063" w:rsidP="00375063">
      <w:pPr>
        <w:pStyle w:val="affffffb"/>
        <w:ind w:firstLine="480"/>
      </w:pPr>
    </w:p>
    <w:p w14:paraId="5F7FE770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    // </w:t>
      </w:r>
      <w:r>
        <w:rPr>
          <w:rFonts w:hint="eastAsia"/>
        </w:rPr>
        <w:t>处理选中的点对</w:t>
      </w:r>
    </w:p>
    <w:p w14:paraId="48DEAF78" w14:textId="77777777" w:rsidR="00375063" w:rsidRDefault="00375063" w:rsidP="00375063">
      <w:pPr>
        <w:pStyle w:val="affffffb"/>
        <w:ind w:firstLine="480"/>
      </w:pPr>
      <w:r>
        <w:t xml:space="preserve">                        var line_3D = new Line3D(point1, point2, point3);</w:t>
      </w:r>
    </w:p>
    <w:p w14:paraId="21FE6B22" w14:textId="77777777" w:rsidR="00375063" w:rsidRDefault="00375063" w:rsidP="00375063">
      <w:pPr>
        <w:pStyle w:val="affffffb"/>
        <w:ind w:firstLine="480"/>
      </w:pPr>
      <w:r>
        <w:t xml:space="preserve">                        line3Ds.Add(line_3D);</w:t>
      </w:r>
    </w:p>
    <w:p w14:paraId="3860B757" w14:textId="77777777" w:rsidR="00375063" w:rsidRDefault="00375063" w:rsidP="00375063">
      <w:pPr>
        <w:pStyle w:val="affffffb"/>
        <w:ind w:firstLine="480"/>
      </w:pPr>
    </w:p>
    <w:p w14:paraId="71666316" w14:textId="77777777" w:rsidR="00375063" w:rsidRDefault="00375063" w:rsidP="00375063">
      <w:pPr>
        <w:pStyle w:val="affffffb"/>
        <w:ind w:firstLine="480"/>
      </w:pPr>
      <w:r>
        <w:lastRenderedPageBreak/>
        <w:t xml:space="preserve">                        successfulSelections++;</w:t>
      </w:r>
    </w:p>
    <w:p w14:paraId="7FF44510" w14:textId="77777777" w:rsidR="00375063" w:rsidRDefault="00375063" w:rsidP="00375063">
      <w:pPr>
        <w:pStyle w:val="affffffb"/>
        <w:ind w:firstLine="480"/>
      </w:pPr>
      <w:r>
        <w:t xml:space="preserve">                    }</w:t>
      </w:r>
    </w:p>
    <w:p w14:paraId="590A839A" w14:textId="77777777" w:rsidR="00375063" w:rsidRDefault="00375063" w:rsidP="00375063">
      <w:pPr>
        <w:pStyle w:val="affffffb"/>
        <w:ind w:firstLine="480"/>
      </w:pPr>
      <w:r>
        <w:t xml:space="preserve">                }</w:t>
      </w:r>
    </w:p>
    <w:p w14:paraId="0367907A" w14:textId="77777777" w:rsidR="00375063" w:rsidRDefault="00375063" w:rsidP="00375063">
      <w:pPr>
        <w:pStyle w:val="affffffb"/>
        <w:ind w:firstLine="480"/>
      </w:pPr>
    </w:p>
    <w:p w14:paraId="371E5084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如果无法找到足够的唯一点对，可以添加警告或日志</w:t>
      </w:r>
    </w:p>
    <w:p w14:paraId="2103BAA3" w14:textId="77777777" w:rsidR="00375063" w:rsidRDefault="00375063" w:rsidP="00375063">
      <w:pPr>
        <w:pStyle w:val="affffffb"/>
        <w:ind w:firstLine="480"/>
      </w:pPr>
      <w:r>
        <w:t xml:space="preserve">                if (successfulSelections &lt; times)</w:t>
      </w:r>
    </w:p>
    <w:p w14:paraId="271BBB29" w14:textId="77777777" w:rsidR="00375063" w:rsidRDefault="00375063" w:rsidP="00375063">
      <w:pPr>
        <w:pStyle w:val="affffffb"/>
        <w:ind w:firstLine="480"/>
      </w:pPr>
      <w:r>
        <w:t xml:space="preserve">                {</w:t>
      </w:r>
    </w:p>
    <w:p w14:paraId="6DE7D35B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Console.WriteLine($"</w:t>
      </w:r>
      <w:r>
        <w:rPr>
          <w:rFonts w:hint="eastAsia"/>
        </w:rPr>
        <w:t>警告</w:t>
      </w:r>
      <w:r>
        <w:rPr>
          <w:rFonts w:hint="eastAsia"/>
        </w:rPr>
        <w:t xml:space="preserve">: </w:t>
      </w:r>
      <w:r>
        <w:rPr>
          <w:rFonts w:hint="eastAsia"/>
        </w:rPr>
        <w:t>只能找到</w:t>
      </w:r>
      <w:r>
        <w:rPr>
          <w:rFonts w:hint="eastAsia"/>
        </w:rPr>
        <w:t xml:space="preserve"> {successfulSelections} </w:t>
      </w:r>
      <w:r>
        <w:rPr>
          <w:rFonts w:hint="eastAsia"/>
        </w:rPr>
        <w:t>个唯一点对，少于请求的</w:t>
      </w:r>
      <w:r>
        <w:rPr>
          <w:rFonts w:hint="eastAsia"/>
        </w:rPr>
        <w:t xml:space="preserve"> {times} </w:t>
      </w:r>
      <w:r>
        <w:rPr>
          <w:rFonts w:hint="eastAsia"/>
        </w:rPr>
        <w:t>个</w:t>
      </w:r>
      <w:r>
        <w:rPr>
          <w:rFonts w:hint="eastAsia"/>
        </w:rPr>
        <w:t>");</w:t>
      </w:r>
    </w:p>
    <w:p w14:paraId="71A4447D" w14:textId="77777777" w:rsidR="00375063" w:rsidRDefault="00375063" w:rsidP="00375063">
      <w:pPr>
        <w:pStyle w:val="affffffb"/>
        <w:ind w:firstLine="480"/>
      </w:pPr>
      <w:r>
        <w:t xml:space="preserve">                }</w:t>
      </w:r>
    </w:p>
    <w:p w14:paraId="45E4681F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一致性评估</w:t>
      </w:r>
    </w:p>
    <w:p w14:paraId="667B38B6" w14:textId="77777777" w:rsidR="00375063" w:rsidRDefault="00375063" w:rsidP="00375063">
      <w:pPr>
        <w:pStyle w:val="affffffb"/>
        <w:ind w:firstLine="480"/>
      </w:pPr>
      <w:r>
        <w:t xml:space="preserve">                ProcessLine3D();</w:t>
      </w:r>
    </w:p>
    <w:p w14:paraId="203B9AF3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29B42748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7F53C82C" w14:textId="77777777" w:rsidR="00375063" w:rsidRDefault="00375063" w:rsidP="00375063">
      <w:pPr>
        <w:pStyle w:val="affffffb"/>
        <w:ind w:firstLine="480"/>
      </w:pPr>
    </w:p>
    <w:p w14:paraId="4C334A14" w14:textId="77777777" w:rsidR="00375063" w:rsidRDefault="00375063" w:rsidP="00375063">
      <w:pPr>
        <w:pStyle w:val="affffffb"/>
        <w:ind w:firstLine="480"/>
      </w:pPr>
      <w:r>
        <w:t xml:space="preserve">        private void ProcessLine2D()</w:t>
      </w:r>
    </w:p>
    <w:p w14:paraId="66ADB21C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3096DC00" w14:textId="77777777" w:rsidR="00375063" w:rsidRDefault="00375063" w:rsidP="00375063">
      <w:pPr>
        <w:pStyle w:val="affffffb"/>
        <w:ind w:firstLine="480"/>
      </w:pPr>
      <w:r>
        <w:t xml:space="preserve">            foreach(var line in line2Ds)</w:t>
      </w:r>
    </w:p>
    <w:p w14:paraId="2682C132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013A62CD" w14:textId="77777777" w:rsidR="00375063" w:rsidRDefault="00375063" w:rsidP="00375063">
      <w:pPr>
        <w:pStyle w:val="affffffb"/>
        <w:ind w:firstLine="480"/>
      </w:pPr>
      <w:r>
        <w:t xml:space="preserve">                foreach(var p in points_2D)</w:t>
      </w:r>
    </w:p>
    <w:p w14:paraId="37ECF876" w14:textId="77777777" w:rsidR="00375063" w:rsidRDefault="00375063" w:rsidP="00375063">
      <w:pPr>
        <w:pStyle w:val="affffffb"/>
        <w:ind w:firstLine="480"/>
      </w:pPr>
      <w:r>
        <w:t xml:space="preserve">                {</w:t>
      </w:r>
    </w:p>
    <w:p w14:paraId="1904A43B" w14:textId="77777777" w:rsidR="00375063" w:rsidRDefault="00375063" w:rsidP="00375063">
      <w:pPr>
        <w:pStyle w:val="affffffb"/>
        <w:ind w:firstLine="480"/>
      </w:pPr>
      <w:r>
        <w:t xml:space="preserve">                    double d = Math.Abs(line.A * p.X + line.B * p.Y + line.C);</w:t>
      </w:r>
    </w:p>
    <w:p w14:paraId="621D36CF" w14:textId="77777777" w:rsidR="00375063" w:rsidRDefault="00375063" w:rsidP="00375063">
      <w:pPr>
        <w:pStyle w:val="affffffb"/>
        <w:ind w:firstLine="480"/>
      </w:pPr>
      <w:r>
        <w:t xml:space="preserve">                    d /= Math.Sqrt(line.A * line.A + line.B * line.B);</w:t>
      </w:r>
    </w:p>
    <w:p w14:paraId="15CC9910" w14:textId="77777777" w:rsidR="00375063" w:rsidRDefault="00375063" w:rsidP="00375063">
      <w:pPr>
        <w:pStyle w:val="affffffb"/>
        <w:ind w:firstLine="480"/>
      </w:pPr>
      <w:r>
        <w:t xml:space="preserve">                    if (d &lt; UserInput.threshold) line.Inner_count++;</w:t>
      </w:r>
    </w:p>
    <w:p w14:paraId="6518C9EF" w14:textId="77777777" w:rsidR="00375063" w:rsidRDefault="00375063" w:rsidP="00375063">
      <w:pPr>
        <w:pStyle w:val="affffffb"/>
        <w:ind w:firstLine="480"/>
      </w:pPr>
      <w:r>
        <w:t xml:space="preserve">                }</w:t>
      </w:r>
    </w:p>
    <w:p w14:paraId="0307CED6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5D96A8A1" w14:textId="77777777" w:rsidR="00375063" w:rsidRDefault="00375063" w:rsidP="00375063">
      <w:pPr>
        <w:pStyle w:val="affffffb"/>
        <w:ind w:firstLine="480"/>
      </w:pPr>
      <w:r>
        <w:lastRenderedPageBreak/>
        <w:t xml:space="preserve">        }</w:t>
      </w:r>
    </w:p>
    <w:p w14:paraId="77D00DDE" w14:textId="77777777" w:rsidR="00375063" w:rsidRDefault="00375063" w:rsidP="00375063">
      <w:pPr>
        <w:pStyle w:val="affffffb"/>
        <w:ind w:firstLine="480"/>
      </w:pPr>
    </w:p>
    <w:p w14:paraId="03B0E547" w14:textId="77777777" w:rsidR="00375063" w:rsidRDefault="00375063" w:rsidP="00375063">
      <w:pPr>
        <w:pStyle w:val="affffffb"/>
        <w:ind w:firstLine="480"/>
      </w:pPr>
      <w:r>
        <w:t xml:space="preserve">        private void ProcessLine3D()</w:t>
      </w:r>
    </w:p>
    <w:p w14:paraId="3458905D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44A702C5" w14:textId="77777777" w:rsidR="00375063" w:rsidRDefault="00375063" w:rsidP="00375063">
      <w:pPr>
        <w:pStyle w:val="affffffb"/>
        <w:ind w:firstLine="480"/>
      </w:pPr>
      <w:r>
        <w:t xml:space="preserve">            foreach (var line in line3Ds)</w:t>
      </w:r>
    </w:p>
    <w:p w14:paraId="5622283D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776EA2D8" w14:textId="77777777" w:rsidR="00375063" w:rsidRDefault="00375063" w:rsidP="00375063">
      <w:pPr>
        <w:pStyle w:val="affffffb"/>
        <w:ind w:firstLine="480"/>
      </w:pPr>
      <w:r>
        <w:t xml:space="preserve">                foreach (var p in points_3D)</w:t>
      </w:r>
    </w:p>
    <w:p w14:paraId="6A6A2DE1" w14:textId="77777777" w:rsidR="00375063" w:rsidRDefault="00375063" w:rsidP="00375063">
      <w:pPr>
        <w:pStyle w:val="affffffb"/>
        <w:ind w:firstLine="480"/>
      </w:pPr>
      <w:r>
        <w:t xml:space="preserve">                {</w:t>
      </w:r>
    </w:p>
    <w:p w14:paraId="066F02DC" w14:textId="77777777" w:rsidR="00375063" w:rsidRDefault="00375063" w:rsidP="00375063">
      <w:pPr>
        <w:pStyle w:val="affffffb"/>
        <w:ind w:firstLine="480"/>
      </w:pPr>
      <w:r>
        <w:t xml:space="preserve">                    double px = p.X - line.P0x;</w:t>
      </w:r>
    </w:p>
    <w:p w14:paraId="6BCD5789" w14:textId="77777777" w:rsidR="00375063" w:rsidRDefault="00375063" w:rsidP="00375063">
      <w:pPr>
        <w:pStyle w:val="affffffb"/>
        <w:ind w:firstLine="480"/>
      </w:pPr>
      <w:r>
        <w:t xml:space="preserve">                    double py = p.Y - line.P0y;</w:t>
      </w:r>
    </w:p>
    <w:p w14:paraId="3FA403A7" w14:textId="77777777" w:rsidR="00375063" w:rsidRDefault="00375063" w:rsidP="00375063">
      <w:pPr>
        <w:pStyle w:val="affffffb"/>
        <w:ind w:firstLine="480"/>
      </w:pPr>
      <w:r>
        <w:t xml:space="preserve">                    double pz = p.Z - line.P0z;</w:t>
      </w:r>
    </w:p>
    <w:p w14:paraId="122CF244" w14:textId="77777777" w:rsidR="00375063" w:rsidRDefault="00375063" w:rsidP="00375063">
      <w:pPr>
        <w:pStyle w:val="affffffb"/>
        <w:ind w:firstLine="480"/>
      </w:pPr>
    </w:p>
    <w:p w14:paraId="6156D0F3" w14:textId="77777777" w:rsidR="00375063" w:rsidRDefault="00375063" w:rsidP="00375063">
      <w:pPr>
        <w:pStyle w:val="affffffb"/>
        <w:ind w:firstLine="480"/>
      </w:pPr>
      <w:r>
        <w:t xml:space="preserve">                    double x = px * line.ux;</w:t>
      </w:r>
    </w:p>
    <w:p w14:paraId="5A9AE799" w14:textId="77777777" w:rsidR="00375063" w:rsidRDefault="00375063" w:rsidP="00375063">
      <w:pPr>
        <w:pStyle w:val="affffffb"/>
        <w:ind w:firstLine="480"/>
      </w:pPr>
      <w:r>
        <w:t xml:space="preserve">                    double y = py * line.uy;</w:t>
      </w:r>
    </w:p>
    <w:p w14:paraId="03B3B2F3" w14:textId="77777777" w:rsidR="00375063" w:rsidRDefault="00375063" w:rsidP="00375063">
      <w:pPr>
        <w:pStyle w:val="affffffb"/>
        <w:ind w:firstLine="480"/>
      </w:pPr>
      <w:r>
        <w:t xml:space="preserve">                    double z = pz * line.uz;</w:t>
      </w:r>
    </w:p>
    <w:p w14:paraId="1FE4CA01" w14:textId="77777777" w:rsidR="00375063" w:rsidRDefault="00375063" w:rsidP="00375063">
      <w:pPr>
        <w:pStyle w:val="affffffb"/>
        <w:ind w:firstLine="480"/>
      </w:pPr>
    </w:p>
    <w:p w14:paraId="272644E8" w14:textId="77777777" w:rsidR="00375063" w:rsidRDefault="00375063" w:rsidP="00375063">
      <w:pPr>
        <w:pStyle w:val="affffffb"/>
        <w:ind w:firstLine="480"/>
      </w:pPr>
      <w:r>
        <w:t xml:space="preserve">                    double d = Math.Sqrt(x * x + y * y + z * z);</w:t>
      </w:r>
    </w:p>
    <w:p w14:paraId="022E4922" w14:textId="77777777" w:rsidR="00375063" w:rsidRDefault="00375063" w:rsidP="00375063">
      <w:pPr>
        <w:pStyle w:val="affffffb"/>
        <w:ind w:firstLine="480"/>
      </w:pPr>
      <w:r>
        <w:t xml:space="preserve">                    if (d &lt; UserInput.threshold) line.Inner_count++;</w:t>
      </w:r>
    </w:p>
    <w:p w14:paraId="44B85074" w14:textId="77777777" w:rsidR="00375063" w:rsidRDefault="00375063" w:rsidP="00375063">
      <w:pPr>
        <w:pStyle w:val="affffffb"/>
        <w:ind w:firstLine="480"/>
      </w:pPr>
      <w:r>
        <w:t xml:space="preserve">                }</w:t>
      </w:r>
    </w:p>
    <w:p w14:paraId="6DF34755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29048CE1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2E9D571A" w14:textId="77777777" w:rsidR="00375063" w:rsidRDefault="00375063" w:rsidP="00375063">
      <w:pPr>
        <w:pStyle w:val="affffffb"/>
        <w:ind w:firstLine="480"/>
      </w:pPr>
    </w:p>
    <w:p w14:paraId="65233F3C" w14:textId="77777777" w:rsidR="00375063" w:rsidRDefault="00375063" w:rsidP="00375063">
      <w:pPr>
        <w:pStyle w:val="affffffb"/>
        <w:ind w:firstLine="480"/>
      </w:pPr>
      <w:r>
        <w:t xml:space="preserve">        public string GetResult()</w:t>
      </w:r>
    </w:p>
    <w:p w14:paraId="143DC2E2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206A02AA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string result = "</w:t>
      </w:r>
      <w:r>
        <w:rPr>
          <w:rFonts w:hint="eastAsia"/>
        </w:rPr>
        <w:t>结果：</w:t>
      </w:r>
      <w:r>
        <w:rPr>
          <w:rFonts w:hint="eastAsia"/>
        </w:rPr>
        <w:t>\n";</w:t>
      </w:r>
    </w:p>
    <w:p w14:paraId="1DF4EDD4" w14:textId="77777777" w:rsidR="00375063" w:rsidRDefault="00375063" w:rsidP="00375063">
      <w:pPr>
        <w:pStyle w:val="affffffb"/>
        <w:ind w:firstLine="480"/>
      </w:pPr>
    </w:p>
    <w:p w14:paraId="5854AF16" w14:textId="77777777" w:rsidR="00375063" w:rsidRDefault="00375063" w:rsidP="00375063">
      <w:pPr>
        <w:pStyle w:val="affffffb"/>
        <w:ind w:firstLine="480"/>
      </w:pPr>
      <w:r>
        <w:t xml:space="preserve">            if(UserInput.min_samples == 2)</w:t>
      </w:r>
    </w:p>
    <w:p w14:paraId="43CDCD5D" w14:textId="77777777" w:rsidR="00375063" w:rsidRDefault="00375063" w:rsidP="00375063">
      <w:pPr>
        <w:pStyle w:val="affffffb"/>
        <w:ind w:firstLine="480"/>
      </w:pPr>
      <w:r>
        <w:lastRenderedPageBreak/>
        <w:t xml:space="preserve">            {</w:t>
      </w:r>
    </w:p>
    <w:p w14:paraId="494C319D" w14:textId="77777777" w:rsidR="00375063" w:rsidRDefault="00375063" w:rsidP="00375063">
      <w:pPr>
        <w:pStyle w:val="affffffb"/>
        <w:ind w:firstLine="480"/>
      </w:pPr>
      <w:r>
        <w:t xml:space="preserve">                var maxline = line2Ds.OrderByDescending(line =&gt; line.Inner_count).FirstOrDefault();</w:t>
      </w:r>
    </w:p>
    <w:p w14:paraId="0B184328" w14:textId="77777777" w:rsidR="00375063" w:rsidRDefault="00375063" w:rsidP="00375063">
      <w:pPr>
        <w:pStyle w:val="affffffb"/>
        <w:ind w:firstLine="480"/>
      </w:pPr>
    </w:p>
    <w:p w14:paraId="3CD51752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result += $"</w:t>
      </w:r>
      <w:r>
        <w:rPr>
          <w:rFonts w:hint="eastAsia"/>
        </w:rPr>
        <w:t>点</w:t>
      </w:r>
      <w:r>
        <w:rPr>
          <w:rFonts w:hint="eastAsia"/>
        </w:rPr>
        <w:t xml:space="preserve"> {maxline.point1.ID}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点</w:t>
      </w:r>
      <w:r>
        <w:rPr>
          <w:rFonts w:hint="eastAsia"/>
        </w:rPr>
        <w:t xml:space="preserve"> {maxline.point2.ID} </w:t>
      </w:r>
      <w:r>
        <w:rPr>
          <w:rFonts w:hint="eastAsia"/>
        </w:rPr>
        <w:t>组成的线的内点数为：</w:t>
      </w:r>
      <w:r>
        <w:rPr>
          <w:rFonts w:hint="eastAsia"/>
        </w:rPr>
        <w:t>{maxline.Inner_count}\n";</w:t>
      </w:r>
    </w:p>
    <w:p w14:paraId="55EC6AB2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69C61A8F" w14:textId="77777777" w:rsidR="00375063" w:rsidRDefault="00375063" w:rsidP="00375063">
      <w:pPr>
        <w:pStyle w:val="affffffb"/>
        <w:ind w:firstLine="480"/>
      </w:pPr>
      <w:r>
        <w:t xml:space="preserve">            else if (UserInput.min_samples == 3)</w:t>
      </w:r>
    </w:p>
    <w:p w14:paraId="6FF5CF5D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442126CF" w14:textId="77777777" w:rsidR="00375063" w:rsidRDefault="00375063" w:rsidP="00375063">
      <w:pPr>
        <w:pStyle w:val="affffffb"/>
        <w:ind w:firstLine="480"/>
      </w:pPr>
      <w:r>
        <w:t xml:space="preserve">                var maxline = line3Ds.OrderByDescending(line =&gt; line.Inner_count).FirstOrDefault();</w:t>
      </w:r>
    </w:p>
    <w:p w14:paraId="46DAAF23" w14:textId="77777777" w:rsidR="00375063" w:rsidRDefault="00375063" w:rsidP="00375063">
      <w:pPr>
        <w:pStyle w:val="affffffb"/>
        <w:ind w:firstLine="480"/>
      </w:pPr>
    </w:p>
    <w:p w14:paraId="4E7DA6AF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result += $"</w:t>
      </w:r>
      <w:r>
        <w:rPr>
          <w:rFonts w:hint="eastAsia"/>
        </w:rPr>
        <w:t>点</w:t>
      </w:r>
      <w:r>
        <w:rPr>
          <w:rFonts w:hint="eastAsia"/>
        </w:rPr>
        <w:t xml:space="preserve"> {maxline.point1.ID}, </w:t>
      </w:r>
      <w:r>
        <w:rPr>
          <w:rFonts w:hint="eastAsia"/>
        </w:rPr>
        <w:t>点</w:t>
      </w:r>
      <w:r>
        <w:rPr>
          <w:rFonts w:hint="eastAsia"/>
        </w:rPr>
        <w:t xml:space="preserve"> {maxline.point2.ID}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点</w:t>
      </w:r>
      <w:r>
        <w:rPr>
          <w:rFonts w:hint="eastAsia"/>
        </w:rPr>
        <w:t xml:space="preserve"> {maxline.point3.ID} </w:t>
      </w:r>
      <w:r>
        <w:rPr>
          <w:rFonts w:hint="eastAsia"/>
        </w:rPr>
        <w:t>组成的线的内点数为：</w:t>
      </w:r>
      <w:r>
        <w:rPr>
          <w:rFonts w:hint="eastAsia"/>
        </w:rPr>
        <w:t>{maxline.Inner_count}\n";</w:t>
      </w:r>
    </w:p>
    <w:p w14:paraId="457060AA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0339327A" w14:textId="77777777" w:rsidR="00375063" w:rsidRDefault="00375063" w:rsidP="00375063">
      <w:pPr>
        <w:pStyle w:val="affffffb"/>
        <w:ind w:firstLine="480"/>
      </w:pPr>
    </w:p>
    <w:p w14:paraId="44522832" w14:textId="77777777" w:rsidR="00375063" w:rsidRDefault="00375063" w:rsidP="00375063">
      <w:pPr>
        <w:pStyle w:val="affffffb"/>
        <w:ind w:firstLine="480"/>
      </w:pPr>
      <w:r>
        <w:t xml:space="preserve">            return result;</w:t>
      </w:r>
    </w:p>
    <w:p w14:paraId="1EDCD0A6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183D298D" w14:textId="77777777" w:rsidR="00375063" w:rsidRDefault="00375063" w:rsidP="00375063">
      <w:pPr>
        <w:pStyle w:val="affffffb"/>
        <w:ind w:firstLine="480"/>
      </w:pPr>
    </w:p>
    <w:p w14:paraId="7D6FD75E" w14:textId="77777777" w:rsidR="00375063" w:rsidRDefault="00375063" w:rsidP="00375063">
      <w:pPr>
        <w:pStyle w:val="affffffb"/>
        <w:ind w:firstLine="480"/>
      </w:pPr>
      <w:r>
        <w:t xml:space="preserve">    }</w:t>
      </w:r>
    </w:p>
    <w:p w14:paraId="46A6267C" w14:textId="77777777" w:rsidR="00375063" w:rsidRDefault="00375063" w:rsidP="00375063">
      <w:pPr>
        <w:pStyle w:val="affffffb"/>
        <w:ind w:firstLine="480"/>
      </w:pPr>
    </w:p>
    <w:p w14:paraId="6F1F4E44" w14:textId="77777777" w:rsidR="00375063" w:rsidRDefault="00375063" w:rsidP="00375063">
      <w:pPr>
        <w:pStyle w:val="affffffb"/>
        <w:ind w:firstLine="480"/>
      </w:pPr>
    </w:p>
    <w:p w14:paraId="1F0A8423" w14:textId="77777777" w:rsidR="00375063" w:rsidRDefault="00375063" w:rsidP="00375063">
      <w:pPr>
        <w:pStyle w:val="affffffb"/>
        <w:ind w:firstLine="480"/>
      </w:pPr>
    </w:p>
    <w:p w14:paraId="717BE8E3" w14:textId="77777777" w:rsidR="00375063" w:rsidRDefault="00375063" w:rsidP="00375063">
      <w:pPr>
        <w:pStyle w:val="affffffb"/>
        <w:ind w:firstLine="480"/>
      </w:pPr>
    </w:p>
    <w:p w14:paraId="39A232D1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//// </w:t>
      </w:r>
      <w:r>
        <w:rPr>
          <w:rFonts w:hint="eastAsia"/>
        </w:rPr>
        <w:t>如果你想要更高效的解决方案（适用于大量点的情况），可以使用预生成所有可能组合的方法：</w:t>
      </w:r>
    </w:p>
    <w:p w14:paraId="1E845A90" w14:textId="77777777" w:rsidR="00375063" w:rsidRDefault="00375063" w:rsidP="00375063">
      <w:pPr>
        <w:pStyle w:val="affffffb"/>
        <w:ind w:firstLine="480"/>
      </w:pPr>
      <w:r>
        <w:t xml:space="preserve">    //class AlgoEfficient</w:t>
      </w:r>
    </w:p>
    <w:p w14:paraId="56930999" w14:textId="77777777" w:rsidR="00375063" w:rsidRDefault="00375063" w:rsidP="00375063">
      <w:pPr>
        <w:pStyle w:val="affffffb"/>
        <w:ind w:firstLine="480"/>
      </w:pPr>
      <w:r>
        <w:lastRenderedPageBreak/>
        <w:t xml:space="preserve">    //{</w:t>
      </w:r>
    </w:p>
    <w:p w14:paraId="61E410C4" w14:textId="77777777" w:rsidR="00375063" w:rsidRDefault="00375063" w:rsidP="00375063">
      <w:pPr>
        <w:pStyle w:val="affffffb"/>
        <w:ind w:firstLine="480"/>
      </w:pPr>
      <w:r>
        <w:t xml:space="preserve">    //    public List&lt;Point&gt; points_2D = new List&lt;Point&gt;();</w:t>
      </w:r>
    </w:p>
    <w:p w14:paraId="05641569" w14:textId="77777777" w:rsidR="00375063" w:rsidRDefault="00375063" w:rsidP="00375063">
      <w:pPr>
        <w:pStyle w:val="affffffb"/>
        <w:ind w:firstLine="480"/>
      </w:pPr>
    </w:p>
    <w:p w14:paraId="6B960754" w14:textId="77777777" w:rsidR="00375063" w:rsidRDefault="00375063" w:rsidP="00375063">
      <w:pPr>
        <w:pStyle w:val="affffffb"/>
        <w:ind w:firstLine="480"/>
      </w:pPr>
      <w:r>
        <w:t xml:space="preserve">    //    public AlgoEfficient(List&lt;Point&gt; origin_points)</w:t>
      </w:r>
    </w:p>
    <w:p w14:paraId="75A40578" w14:textId="77777777" w:rsidR="00375063" w:rsidRDefault="00375063" w:rsidP="00375063">
      <w:pPr>
        <w:pStyle w:val="affffffb"/>
        <w:ind w:firstLine="480"/>
      </w:pPr>
      <w:r>
        <w:t xml:space="preserve">    //    {</w:t>
      </w:r>
    </w:p>
    <w:p w14:paraId="3072B26C" w14:textId="77777777" w:rsidR="00375063" w:rsidRDefault="00375063" w:rsidP="00375063">
      <w:pPr>
        <w:pStyle w:val="affffffb"/>
        <w:ind w:firstLine="480"/>
      </w:pPr>
      <w:r>
        <w:t xml:space="preserve">    //        points_2D = origin_points.Select(p =&gt; p.Clone()).ToList();</w:t>
      </w:r>
    </w:p>
    <w:p w14:paraId="3B33AD61" w14:textId="77777777" w:rsidR="00375063" w:rsidRDefault="00375063" w:rsidP="00375063">
      <w:pPr>
        <w:pStyle w:val="affffffb"/>
        <w:ind w:firstLine="480"/>
      </w:pPr>
      <w:r>
        <w:t xml:space="preserve">    //        GoEfficient();</w:t>
      </w:r>
    </w:p>
    <w:p w14:paraId="488F3B67" w14:textId="77777777" w:rsidR="00375063" w:rsidRDefault="00375063" w:rsidP="00375063">
      <w:pPr>
        <w:pStyle w:val="affffffb"/>
        <w:ind w:firstLine="480"/>
      </w:pPr>
      <w:r>
        <w:t xml:space="preserve">    //    }</w:t>
      </w:r>
    </w:p>
    <w:p w14:paraId="39E6BE1A" w14:textId="77777777" w:rsidR="00375063" w:rsidRDefault="00375063" w:rsidP="00375063">
      <w:pPr>
        <w:pStyle w:val="affffffb"/>
        <w:ind w:firstLine="480"/>
      </w:pPr>
    </w:p>
    <w:p w14:paraId="6417C38F" w14:textId="77777777" w:rsidR="00375063" w:rsidRDefault="00375063" w:rsidP="00375063">
      <w:pPr>
        <w:pStyle w:val="affffffb"/>
        <w:ind w:firstLine="480"/>
      </w:pPr>
      <w:r>
        <w:t xml:space="preserve">    //    private void GoEfficient()</w:t>
      </w:r>
    </w:p>
    <w:p w14:paraId="7EB6362A" w14:textId="77777777" w:rsidR="00375063" w:rsidRDefault="00375063" w:rsidP="00375063">
      <w:pPr>
        <w:pStyle w:val="affffffb"/>
        <w:ind w:firstLine="480"/>
      </w:pPr>
      <w:r>
        <w:t xml:space="preserve">    //    {</w:t>
      </w:r>
    </w:p>
    <w:p w14:paraId="2F48D4B5" w14:textId="77777777" w:rsidR="00375063" w:rsidRDefault="00375063" w:rsidP="00375063">
      <w:pPr>
        <w:pStyle w:val="affffffb"/>
        <w:ind w:firstLine="480"/>
      </w:pPr>
      <w:r>
        <w:t xml:space="preserve">    //        if (UserInput.min_samples == 2)</w:t>
      </w:r>
    </w:p>
    <w:p w14:paraId="1814E984" w14:textId="77777777" w:rsidR="00375063" w:rsidRDefault="00375063" w:rsidP="00375063">
      <w:pPr>
        <w:pStyle w:val="affffffb"/>
        <w:ind w:firstLine="480"/>
      </w:pPr>
      <w:r>
        <w:t xml:space="preserve">    //        {</w:t>
      </w:r>
    </w:p>
    <w:p w14:paraId="754F248C" w14:textId="77777777" w:rsidR="00375063" w:rsidRDefault="00375063" w:rsidP="00375063">
      <w:pPr>
        <w:pStyle w:val="affffffb"/>
        <w:ind w:firstLine="480"/>
      </w:pPr>
      <w:r>
        <w:t xml:space="preserve">    //            int times = UserInput.max_times;</w:t>
      </w:r>
    </w:p>
    <w:p w14:paraId="783A0684" w14:textId="77777777" w:rsidR="00375063" w:rsidRDefault="00375063" w:rsidP="00375063">
      <w:pPr>
        <w:pStyle w:val="affffffb"/>
        <w:ind w:firstLine="480"/>
      </w:pPr>
    </w:p>
    <w:p w14:paraId="6518F94D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//            // </w:t>
      </w:r>
      <w:r>
        <w:rPr>
          <w:rFonts w:hint="eastAsia"/>
        </w:rPr>
        <w:t>生成所有可能的点对组合</w:t>
      </w:r>
    </w:p>
    <w:p w14:paraId="0A20E8DA" w14:textId="77777777" w:rsidR="00375063" w:rsidRDefault="00375063" w:rsidP="00375063">
      <w:pPr>
        <w:pStyle w:val="affffffb"/>
        <w:ind w:firstLine="480"/>
      </w:pPr>
      <w:r>
        <w:t xml:space="preserve">    //            var allPairs = new List&lt;(int, int)&gt;();</w:t>
      </w:r>
    </w:p>
    <w:p w14:paraId="2B91998F" w14:textId="77777777" w:rsidR="00375063" w:rsidRDefault="00375063" w:rsidP="00375063">
      <w:pPr>
        <w:pStyle w:val="affffffb"/>
        <w:ind w:firstLine="480"/>
      </w:pPr>
      <w:r>
        <w:t xml:space="preserve">    //            for (int i = 0; i &lt; points_2D.Count; i++)</w:t>
      </w:r>
    </w:p>
    <w:p w14:paraId="0BBCDCCB" w14:textId="77777777" w:rsidR="00375063" w:rsidRDefault="00375063" w:rsidP="00375063">
      <w:pPr>
        <w:pStyle w:val="affffffb"/>
        <w:ind w:firstLine="480"/>
      </w:pPr>
      <w:r>
        <w:t xml:space="preserve">    //            {</w:t>
      </w:r>
    </w:p>
    <w:p w14:paraId="676F030D" w14:textId="77777777" w:rsidR="00375063" w:rsidRDefault="00375063" w:rsidP="00375063">
      <w:pPr>
        <w:pStyle w:val="affffffb"/>
        <w:ind w:firstLine="480"/>
      </w:pPr>
      <w:r>
        <w:t xml:space="preserve">    //                for (int j = i + 1; j &lt; points_2D.Count; j++)</w:t>
      </w:r>
    </w:p>
    <w:p w14:paraId="28D5097A" w14:textId="77777777" w:rsidR="00375063" w:rsidRDefault="00375063" w:rsidP="00375063">
      <w:pPr>
        <w:pStyle w:val="affffffb"/>
        <w:ind w:firstLine="480"/>
      </w:pPr>
      <w:r>
        <w:t xml:space="preserve">    //                {</w:t>
      </w:r>
    </w:p>
    <w:p w14:paraId="0FD95B8C" w14:textId="77777777" w:rsidR="00375063" w:rsidRDefault="00375063" w:rsidP="00375063">
      <w:pPr>
        <w:pStyle w:val="affffffb"/>
        <w:ind w:firstLine="480"/>
      </w:pPr>
      <w:r>
        <w:t xml:space="preserve">    //                    allPairs.Add((i, j));</w:t>
      </w:r>
    </w:p>
    <w:p w14:paraId="2099D59D" w14:textId="77777777" w:rsidR="00375063" w:rsidRDefault="00375063" w:rsidP="00375063">
      <w:pPr>
        <w:pStyle w:val="affffffb"/>
        <w:ind w:firstLine="480"/>
      </w:pPr>
      <w:r>
        <w:t xml:space="preserve">    //                }</w:t>
      </w:r>
    </w:p>
    <w:p w14:paraId="48A4B403" w14:textId="77777777" w:rsidR="00375063" w:rsidRDefault="00375063" w:rsidP="00375063">
      <w:pPr>
        <w:pStyle w:val="affffffb"/>
        <w:ind w:firstLine="480"/>
      </w:pPr>
      <w:r>
        <w:t xml:space="preserve">    //            }</w:t>
      </w:r>
    </w:p>
    <w:p w14:paraId="719AB7F8" w14:textId="77777777" w:rsidR="00375063" w:rsidRDefault="00375063" w:rsidP="00375063">
      <w:pPr>
        <w:pStyle w:val="affffffb"/>
        <w:ind w:firstLine="480"/>
      </w:pPr>
    </w:p>
    <w:p w14:paraId="57909FFA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//            // </w:t>
      </w:r>
      <w:r>
        <w:rPr>
          <w:rFonts w:hint="eastAsia"/>
        </w:rPr>
        <w:t>如果请求的次数超过可能的组合数，则限制为最大可能数</w:t>
      </w:r>
    </w:p>
    <w:p w14:paraId="62560F76" w14:textId="77777777" w:rsidR="00375063" w:rsidRDefault="00375063" w:rsidP="00375063">
      <w:pPr>
        <w:pStyle w:val="affffffb"/>
        <w:ind w:firstLine="480"/>
      </w:pPr>
      <w:r>
        <w:lastRenderedPageBreak/>
        <w:t xml:space="preserve">    //            times = Math.Min(times, allPairs.Count);</w:t>
      </w:r>
    </w:p>
    <w:p w14:paraId="1A9C1350" w14:textId="77777777" w:rsidR="00375063" w:rsidRDefault="00375063" w:rsidP="00375063">
      <w:pPr>
        <w:pStyle w:val="affffffb"/>
        <w:ind w:firstLine="480"/>
      </w:pPr>
    </w:p>
    <w:p w14:paraId="709D97AF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//            // </w:t>
      </w:r>
      <w:r>
        <w:rPr>
          <w:rFonts w:hint="eastAsia"/>
        </w:rPr>
        <w:t>随机打乱所有点对，然后取前</w:t>
      </w:r>
      <w:r>
        <w:rPr>
          <w:rFonts w:hint="eastAsia"/>
        </w:rPr>
        <w:t>times</w:t>
      </w:r>
      <w:r>
        <w:rPr>
          <w:rFonts w:hint="eastAsia"/>
        </w:rPr>
        <w:t>个</w:t>
      </w:r>
    </w:p>
    <w:p w14:paraId="68D11A8B" w14:textId="77777777" w:rsidR="00375063" w:rsidRDefault="00375063" w:rsidP="00375063">
      <w:pPr>
        <w:pStyle w:val="affffffb"/>
        <w:ind w:firstLine="480"/>
      </w:pPr>
      <w:r>
        <w:t xml:space="preserve">    //            var random = new Random();</w:t>
      </w:r>
    </w:p>
    <w:p w14:paraId="38F43E02" w14:textId="77777777" w:rsidR="00375063" w:rsidRDefault="00375063" w:rsidP="00375063">
      <w:pPr>
        <w:pStyle w:val="affffffb"/>
        <w:ind w:firstLine="480"/>
      </w:pPr>
      <w:r>
        <w:t xml:space="preserve">    //            allPairs = allPairs.OrderBy(x =&gt; random.Next()).ToList();</w:t>
      </w:r>
    </w:p>
    <w:p w14:paraId="0CFBA1B4" w14:textId="77777777" w:rsidR="00375063" w:rsidRDefault="00375063" w:rsidP="00375063">
      <w:pPr>
        <w:pStyle w:val="affffffb"/>
        <w:ind w:firstLine="480"/>
      </w:pPr>
    </w:p>
    <w:p w14:paraId="2C773B1A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//            // </w:t>
      </w:r>
      <w:r>
        <w:rPr>
          <w:rFonts w:hint="eastAsia"/>
        </w:rPr>
        <w:t>选择前</w:t>
      </w:r>
      <w:r>
        <w:rPr>
          <w:rFonts w:hint="eastAsia"/>
        </w:rPr>
        <w:t>times</w:t>
      </w:r>
      <w:r>
        <w:rPr>
          <w:rFonts w:hint="eastAsia"/>
        </w:rPr>
        <w:t>个点对</w:t>
      </w:r>
    </w:p>
    <w:p w14:paraId="75231D93" w14:textId="77777777" w:rsidR="00375063" w:rsidRDefault="00375063" w:rsidP="00375063">
      <w:pPr>
        <w:pStyle w:val="affffffb"/>
        <w:ind w:firstLine="480"/>
      </w:pPr>
      <w:r>
        <w:t xml:space="preserve">    //            for (int i = 0; i &lt; times; i++)</w:t>
      </w:r>
    </w:p>
    <w:p w14:paraId="5F327508" w14:textId="77777777" w:rsidR="00375063" w:rsidRDefault="00375063" w:rsidP="00375063">
      <w:pPr>
        <w:pStyle w:val="affffffb"/>
        <w:ind w:firstLine="480"/>
      </w:pPr>
      <w:r>
        <w:t xml:space="preserve">    //            {</w:t>
      </w:r>
    </w:p>
    <w:p w14:paraId="2DC08BA6" w14:textId="77777777" w:rsidR="00375063" w:rsidRDefault="00375063" w:rsidP="00375063">
      <w:pPr>
        <w:pStyle w:val="affffffb"/>
        <w:ind w:firstLine="480"/>
      </w:pPr>
      <w:r>
        <w:t xml:space="preserve">    //                var (point1Index, point2Index) = allPairs[i];</w:t>
      </w:r>
    </w:p>
    <w:p w14:paraId="4EBA2DAE" w14:textId="77777777" w:rsidR="00375063" w:rsidRDefault="00375063" w:rsidP="00375063">
      <w:pPr>
        <w:pStyle w:val="affffffb"/>
        <w:ind w:firstLine="480"/>
      </w:pPr>
      <w:r>
        <w:t xml:space="preserve">    //                Point point1 = points_2D[point1Index];</w:t>
      </w:r>
    </w:p>
    <w:p w14:paraId="577745E6" w14:textId="77777777" w:rsidR="00375063" w:rsidRDefault="00375063" w:rsidP="00375063">
      <w:pPr>
        <w:pStyle w:val="affffffb"/>
        <w:ind w:firstLine="480"/>
      </w:pPr>
      <w:r>
        <w:t xml:space="preserve">    //                Point point2 = points_2D[point2Index];</w:t>
      </w:r>
    </w:p>
    <w:p w14:paraId="15C172A8" w14:textId="77777777" w:rsidR="00375063" w:rsidRDefault="00375063" w:rsidP="00375063">
      <w:pPr>
        <w:pStyle w:val="affffffb"/>
        <w:ind w:firstLine="480"/>
      </w:pPr>
    </w:p>
    <w:p w14:paraId="3958524D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//                // </w:t>
      </w:r>
      <w:r>
        <w:rPr>
          <w:rFonts w:hint="eastAsia"/>
        </w:rPr>
        <w:t>在这里处理选中的点对</w:t>
      </w:r>
    </w:p>
    <w:p w14:paraId="0C5A2174" w14:textId="77777777" w:rsidR="00375063" w:rsidRDefault="00375063" w:rsidP="00375063">
      <w:pPr>
        <w:pStyle w:val="affffffb"/>
        <w:ind w:firstLine="480"/>
      </w:pPr>
      <w:r>
        <w:t xml:space="preserve">    //                ProcessPointPair(point1, point2);</w:t>
      </w:r>
    </w:p>
    <w:p w14:paraId="78C20B92" w14:textId="77777777" w:rsidR="00375063" w:rsidRDefault="00375063" w:rsidP="00375063">
      <w:pPr>
        <w:pStyle w:val="affffffb"/>
        <w:ind w:firstLine="480"/>
      </w:pPr>
      <w:r>
        <w:t xml:space="preserve">    //            }</w:t>
      </w:r>
    </w:p>
    <w:p w14:paraId="4742D53A" w14:textId="77777777" w:rsidR="00375063" w:rsidRDefault="00375063" w:rsidP="00375063">
      <w:pPr>
        <w:pStyle w:val="affffffb"/>
        <w:ind w:firstLine="480"/>
      </w:pPr>
      <w:r>
        <w:t xml:space="preserve">    //        }</w:t>
      </w:r>
    </w:p>
    <w:p w14:paraId="69FAEF34" w14:textId="77777777" w:rsidR="00375063" w:rsidRDefault="00375063" w:rsidP="00375063">
      <w:pPr>
        <w:pStyle w:val="affffffb"/>
        <w:ind w:firstLine="480"/>
      </w:pPr>
      <w:r>
        <w:t xml:space="preserve">    //    }</w:t>
      </w:r>
    </w:p>
    <w:p w14:paraId="5AB795A0" w14:textId="77777777" w:rsidR="00375063" w:rsidRDefault="00375063" w:rsidP="00375063">
      <w:pPr>
        <w:pStyle w:val="affffffb"/>
        <w:ind w:firstLine="480"/>
      </w:pPr>
    </w:p>
    <w:p w14:paraId="4FF3FF01" w14:textId="77777777" w:rsidR="00375063" w:rsidRDefault="00375063" w:rsidP="00375063">
      <w:pPr>
        <w:pStyle w:val="affffffb"/>
        <w:ind w:firstLine="480"/>
      </w:pPr>
      <w:r>
        <w:t xml:space="preserve">    //    private void ProcessPointPair(Point point1, Point point2)</w:t>
      </w:r>
    </w:p>
    <w:p w14:paraId="5E8AA812" w14:textId="77777777" w:rsidR="00375063" w:rsidRDefault="00375063" w:rsidP="00375063">
      <w:pPr>
        <w:pStyle w:val="affffffb"/>
        <w:ind w:firstLine="480"/>
      </w:pPr>
      <w:r>
        <w:t xml:space="preserve">    //    {</w:t>
      </w:r>
    </w:p>
    <w:p w14:paraId="085EAB29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//        // </w:t>
      </w:r>
      <w:r>
        <w:rPr>
          <w:rFonts w:hint="eastAsia"/>
        </w:rPr>
        <w:t>处理点对的逻辑</w:t>
      </w:r>
    </w:p>
    <w:p w14:paraId="32D8F799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//        Console.WriteLine($"</w:t>
      </w:r>
      <w:r>
        <w:rPr>
          <w:rFonts w:hint="eastAsia"/>
        </w:rPr>
        <w:t>选中点对</w:t>
      </w:r>
      <w:r>
        <w:rPr>
          <w:rFonts w:hint="eastAsia"/>
        </w:rPr>
        <w:t>: ({point1.X}, {point1.Y}) - ({point2.X}, {point2.Y})");</w:t>
      </w:r>
    </w:p>
    <w:p w14:paraId="489F68CC" w14:textId="77777777" w:rsidR="00375063" w:rsidRDefault="00375063" w:rsidP="00375063">
      <w:pPr>
        <w:pStyle w:val="affffffb"/>
        <w:ind w:firstLine="480"/>
      </w:pPr>
      <w:r>
        <w:t xml:space="preserve">    //    }</w:t>
      </w:r>
    </w:p>
    <w:p w14:paraId="26842723" w14:textId="77777777" w:rsidR="00375063" w:rsidRDefault="00375063" w:rsidP="00375063">
      <w:pPr>
        <w:pStyle w:val="affffffb"/>
        <w:ind w:firstLine="480"/>
      </w:pPr>
      <w:r>
        <w:t xml:space="preserve">    //}</w:t>
      </w:r>
    </w:p>
    <w:p w14:paraId="604FFDCA" w14:textId="36DE3911" w:rsidR="00A24B75" w:rsidRDefault="00375063" w:rsidP="00375063">
      <w:pPr>
        <w:pStyle w:val="affffffb"/>
        <w:ind w:firstLine="480"/>
      </w:pPr>
      <w:r>
        <w:lastRenderedPageBreak/>
        <w:t>}</w:t>
      </w:r>
    </w:p>
    <w:p w14:paraId="5303892A" w14:textId="2D6DF0A0" w:rsidR="00375063" w:rsidRDefault="00375063" w:rsidP="00375063">
      <w:pPr>
        <w:pStyle w:val="31"/>
      </w:pPr>
      <w:r>
        <w:rPr>
          <w:rFonts w:hint="eastAsia"/>
        </w:rPr>
        <w:t>Point.cs</w:t>
      </w:r>
    </w:p>
    <w:p w14:paraId="3C4F218B" w14:textId="77777777" w:rsidR="00375063" w:rsidRDefault="00375063" w:rsidP="00375063">
      <w:pPr>
        <w:pStyle w:val="affffffb"/>
        <w:ind w:firstLine="480"/>
      </w:pPr>
      <w:r>
        <w:t>using System;</w:t>
      </w:r>
    </w:p>
    <w:p w14:paraId="42C6B141" w14:textId="77777777" w:rsidR="00375063" w:rsidRDefault="00375063" w:rsidP="00375063">
      <w:pPr>
        <w:pStyle w:val="affffffb"/>
        <w:ind w:firstLine="480"/>
      </w:pPr>
      <w:r>
        <w:t>using System.Collections.Generic;</w:t>
      </w:r>
    </w:p>
    <w:p w14:paraId="5B8AE9B2" w14:textId="77777777" w:rsidR="00375063" w:rsidRDefault="00375063" w:rsidP="00375063">
      <w:pPr>
        <w:pStyle w:val="affffffb"/>
        <w:ind w:firstLine="480"/>
      </w:pPr>
      <w:r>
        <w:t>using System.Linq;</w:t>
      </w:r>
    </w:p>
    <w:p w14:paraId="7B343EC2" w14:textId="77777777" w:rsidR="00375063" w:rsidRDefault="00375063" w:rsidP="00375063">
      <w:pPr>
        <w:pStyle w:val="affffffb"/>
        <w:ind w:firstLine="480"/>
      </w:pPr>
      <w:r>
        <w:t>using System.Text;</w:t>
      </w:r>
    </w:p>
    <w:p w14:paraId="1E58844D" w14:textId="77777777" w:rsidR="00375063" w:rsidRDefault="00375063" w:rsidP="00375063">
      <w:pPr>
        <w:pStyle w:val="affffffb"/>
        <w:ind w:firstLine="480"/>
      </w:pPr>
      <w:r>
        <w:t>using System.Threading.Tasks;</w:t>
      </w:r>
    </w:p>
    <w:p w14:paraId="44D84022" w14:textId="77777777" w:rsidR="00375063" w:rsidRDefault="00375063" w:rsidP="00375063">
      <w:pPr>
        <w:pStyle w:val="affffffb"/>
        <w:ind w:firstLine="480"/>
      </w:pPr>
      <w:r>
        <w:t>using System.Text.RegularExpressions;</w:t>
      </w:r>
    </w:p>
    <w:p w14:paraId="3721411A" w14:textId="77777777" w:rsidR="00375063" w:rsidRDefault="00375063" w:rsidP="00375063">
      <w:pPr>
        <w:pStyle w:val="affffffb"/>
        <w:ind w:firstLine="480"/>
      </w:pPr>
    </w:p>
    <w:p w14:paraId="11CB59BD" w14:textId="77777777" w:rsidR="00375063" w:rsidRDefault="00375063" w:rsidP="00375063">
      <w:pPr>
        <w:pStyle w:val="affffffb"/>
        <w:ind w:firstLine="480"/>
      </w:pPr>
      <w:r>
        <w:t>namespace RANSAC_line</w:t>
      </w:r>
    </w:p>
    <w:p w14:paraId="413E7297" w14:textId="77777777" w:rsidR="00375063" w:rsidRDefault="00375063" w:rsidP="00375063">
      <w:pPr>
        <w:pStyle w:val="affffffb"/>
        <w:ind w:firstLine="480"/>
      </w:pPr>
      <w:r>
        <w:t>{</w:t>
      </w:r>
    </w:p>
    <w:p w14:paraId="13BED6E9" w14:textId="77777777" w:rsidR="00375063" w:rsidRDefault="00375063" w:rsidP="00375063">
      <w:pPr>
        <w:pStyle w:val="affffffb"/>
        <w:ind w:firstLine="480"/>
      </w:pPr>
      <w:r>
        <w:t xml:space="preserve">    class Point</w:t>
      </w:r>
    </w:p>
    <w:p w14:paraId="1B476A22" w14:textId="77777777" w:rsidR="00375063" w:rsidRDefault="00375063" w:rsidP="00375063">
      <w:pPr>
        <w:pStyle w:val="affffffb"/>
        <w:ind w:firstLine="480"/>
      </w:pPr>
      <w:r>
        <w:t xml:space="preserve">    {</w:t>
      </w:r>
    </w:p>
    <w:p w14:paraId="1DBF6AC1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点的数据结构，</w:t>
      </w:r>
      <w:r>
        <w:rPr>
          <w:rFonts w:hint="eastAsia"/>
        </w:rPr>
        <w:t>XYZ</w:t>
      </w:r>
      <w:r>
        <w:rPr>
          <w:rFonts w:hint="eastAsia"/>
        </w:rPr>
        <w:t>的，我把</w:t>
      </w:r>
      <w:r>
        <w:rPr>
          <w:rFonts w:hint="eastAsia"/>
        </w:rPr>
        <w:t>line_2D</w:t>
      </w:r>
      <w:r>
        <w:rPr>
          <w:rFonts w:hint="eastAsia"/>
        </w:rPr>
        <w:t>和</w:t>
      </w:r>
      <w:r>
        <w:rPr>
          <w:rFonts w:hint="eastAsia"/>
        </w:rPr>
        <w:t>line_3D</w:t>
      </w:r>
      <w:r>
        <w:rPr>
          <w:rFonts w:hint="eastAsia"/>
        </w:rPr>
        <w:t>都在这里写了。</w:t>
      </w:r>
    </w:p>
    <w:p w14:paraId="536F1DC4" w14:textId="77777777" w:rsidR="00375063" w:rsidRDefault="00375063" w:rsidP="00375063">
      <w:pPr>
        <w:pStyle w:val="affffffb"/>
        <w:ind w:firstLine="480"/>
      </w:pPr>
      <w:r>
        <w:t xml:space="preserve">        public string ID;</w:t>
      </w:r>
    </w:p>
    <w:p w14:paraId="68D5D61F" w14:textId="77777777" w:rsidR="00375063" w:rsidRDefault="00375063" w:rsidP="00375063">
      <w:pPr>
        <w:pStyle w:val="affffffb"/>
        <w:ind w:firstLine="480"/>
      </w:pPr>
      <w:r>
        <w:t xml:space="preserve">        public double X;</w:t>
      </w:r>
    </w:p>
    <w:p w14:paraId="6E844F02" w14:textId="77777777" w:rsidR="00375063" w:rsidRDefault="00375063" w:rsidP="00375063">
      <w:pPr>
        <w:pStyle w:val="affffffb"/>
        <w:ind w:firstLine="480"/>
      </w:pPr>
      <w:r>
        <w:t xml:space="preserve">        public double Y;</w:t>
      </w:r>
    </w:p>
    <w:p w14:paraId="64D7E135" w14:textId="77777777" w:rsidR="00375063" w:rsidRDefault="00375063" w:rsidP="00375063">
      <w:pPr>
        <w:pStyle w:val="affffffb"/>
        <w:ind w:firstLine="480"/>
      </w:pPr>
      <w:r>
        <w:t xml:space="preserve">        public double Z;</w:t>
      </w:r>
    </w:p>
    <w:p w14:paraId="48E7943B" w14:textId="77777777" w:rsidR="00375063" w:rsidRDefault="00375063" w:rsidP="00375063">
      <w:pPr>
        <w:pStyle w:val="affffffb"/>
        <w:ind w:firstLine="480"/>
      </w:pPr>
    </w:p>
    <w:p w14:paraId="772E7D70" w14:textId="77777777" w:rsidR="00375063" w:rsidRDefault="00375063" w:rsidP="00375063">
      <w:pPr>
        <w:pStyle w:val="affffffb"/>
        <w:ind w:firstLine="480"/>
      </w:pPr>
      <w:r>
        <w:t xml:space="preserve">        public Point(string Input)</w:t>
      </w:r>
    </w:p>
    <w:p w14:paraId="4D8F2201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071864FF" w14:textId="77777777" w:rsidR="00375063" w:rsidRDefault="00375063" w:rsidP="00375063">
      <w:pPr>
        <w:pStyle w:val="affffffb"/>
        <w:ind w:firstLine="480"/>
      </w:pPr>
      <w:r>
        <w:t xml:space="preserve">            var split = Regex.Split(Input, @",");</w:t>
      </w:r>
    </w:p>
    <w:p w14:paraId="4DE73BF0" w14:textId="77777777" w:rsidR="00375063" w:rsidRDefault="00375063" w:rsidP="00375063">
      <w:pPr>
        <w:pStyle w:val="affffffb"/>
        <w:ind w:firstLine="480"/>
      </w:pPr>
      <w:r>
        <w:t xml:space="preserve">            ID = split[0];</w:t>
      </w:r>
    </w:p>
    <w:p w14:paraId="3AF353F5" w14:textId="77777777" w:rsidR="00375063" w:rsidRDefault="00375063" w:rsidP="00375063">
      <w:pPr>
        <w:pStyle w:val="affffffb"/>
        <w:ind w:firstLine="480"/>
      </w:pPr>
      <w:r>
        <w:t xml:space="preserve">            X = Convert.ToDouble(split[1]);</w:t>
      </w:r>
    </w:p>
    <w:p w14:paraId="23E8BBD1" w14:textId="77777777" w:rsidR="00375063" w:rsidRDefault="00375063" w:rsidP="00375063">
      <w:pPr>
        <w:pStyle w:val="affffffb"/>
        <w:ind w:firstLine="480"/>
      </w:pPr>
      <w:r>
        <w:t xml:space="preserve">            Y = Convert.ToDouble(split[2]);</w:t>
      </w:r>
    </w:p>
    <w:p w14:paraId="327A044A" w14:textId="77777777" w:rsidR="00375063" w:rsidRDefault="00375063" w:rsidP="00375063">
      <w:pPr>
        <w:pStyle w:val="affffffb"/>
        <w:ind w:firstLine="480"/>
      </w:pPr>
      <w:r>
        <w:t xml:space="preserve">            Z = Convert.ToDouble(split[3]);</w:t>
      </w:r>
    </w:p>
    <w:p w14:paraId="0E0349AD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2F2E2D91" w14:textId="77777777" w:rsidR="00375063" w:rsidRDefault="00375063" w:rsidP="00375063">
      <w:pPr>
        <w:pStyle w:val="affffffb"/>
        <w:ind w:firstLine="480"/>
      </w:pPr>
      <w:r>
        <w:t xml:space="preserve">        public Point(string ID, double X, double Y, double </w:t>
      </w:r>
      <w:r>
        <w:lastRenderedPageBreak/>
        <w:t>Z)</w:t>
      </w:r>
    </w:p>
    <w:p w14:paraId="1996E49A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4CCCA204" w14:textId="77777777" w:rsidR="00375063" w:rsidRDefault="00375063" w:rsidP="00375063">
      <w:pPr>
        <w:pStyle w:val="affffffb"/>
        <w:ind w:firstLine="480"/>
      </w:pPr>
      <w:r>
        <w:t xml:space="preserve">            this.ID = ID;</w:t>
      </w:r>
    </w:p>
    <w:p w14:paraId="61704486" w14:textId="77777777" w:rsidR="00375063" w:rsidRDefault="00375063" w:rsidP="00375063">
      <w:pPr>
        <w:pStyle w:val="affffffb"/>
        <w:ind w:firstLine="480"/>
      </w:pPr>
      <w:r>
        <w:t xml:space="preserve">            this.X = X;</w:t>
      </w:r>
    </w:p>
    <w:p w14:paraId="2B01B70D" w14:textId="77777777" w:rsidR="00375063" w:rsidRDefault="00375063" w:rsidP="00375063">
      <w:pPr>
        <w:pStyle w:val="affffffb"/>
        <w:ind w:firstLine="480"/>
      </w:pPr>
      <w:r>
        <w:t xml:space="preserve">            this.Y = Y;</w:t>
      </w:r>
    </w:p>
    <w:p w14:paraId="7BD8368D" w14:textId="77777777" w:rsidR="00375063" w:rsidRDefault="00375063" w:rsidP="00375063">
      <w:pPr>
        <w:pStyle w:val="affffffb"/>
        <w:ind w:firstLine="480"/>
      </w:pPr>
      <w:r>
        <w:t xml:space="preserve">            this.Z = Z;</w:t>
      </w:r>
    </w:p>
    <w:p w14:paraId="30B1AE58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2B7A27D5" w14:textId="77777777" w:rsidR="00375063" w:rsidRDefault="00375063" w:rsidP="00375063">
      <w:pPr>
        <w:pStyle w:val="affffffb"/>
        <w:ind w:firstLine="480"/>
      </w:pPr>
    </w:p>
    <w:p w14:paraId="0856E342" w14:textId="77777777" w:rsidR="00375063" w:rsidRDefault="00375063" w:rsidP="00375063">
      <w:pPr>
        <w:pStyle w:val="affffffb"/>
        <w:ind w:firstLine="480"/>
      </w:pPr>
    </w:p>
    <w:p w14:paraId="08591C65" w14:textId="77777777" w:rsidR="00375063" w:rsidRDefault="00375063" w:rsidP="00375063">
      <w:pPr>
        <w:pStyle w:val="affffffb"/>
        <w:ind w:firstLine="480"/>
      </w:pPr>
      <w:r>
        <w:t xml:space="preserve">        public Point Clone()</w:t>
      </w:r>
    </w:p>
    <w:p w14:paraId="5DA2F1C2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4F21799D" w14:textId="77777777" w:rsidR="00375063" w:rsidRDefault="00375063" w:rsidP="00375063">
      <w:pPr>
        <w:pStyle w:val="affffffb"/>
        <w:ind w:firstLine="480"/>
      </w:pPr>
      <w:r>
        <w:t xml:space="preserve">            return new Point(ID, X, Y, Z);</w:t>
      </w:r>
    </w:p>
    <w:p w14:paraId="52436994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7F364208" w14:textId="77777777" w:rsidR="00375063" w:rsidRDefault="00375063" w:rsidP="00375063">
      <w:pPr>
        <w:pStyle w:val="affffffb"/>
        <w:ind w:firstLine="480"/>
      </w:pPr>
      <w:r>
        <w:t xml:space="preserve">    }</w:t>
      </w:r>
    </w:p>
    <w:p w14:paraId="51F34898" w14:textId="5F9022FE" w:rsidR="00375063" w:rsidRDefault="00375063" w:rsidP="00375063">
      <w:pPr>
        <w:pStyle w:val="affffffb"/>
        <w:ind w:firstLine="480"/>
      </w:pPr>
      <w:r>
        <w:t>}</w:t>
      </w:r>
    </w:p>
    <w:p w14:paraId="5A2D76FE" w14:textId="16F93CEF" w:rsidR="00375063" w:rsidRDefault="00375063" w:rsidP="00375063">
      <w:pPr>
        <w:pStyle w:val="31"/>
      </w:pPr>
      <w:r>
        <w:rPr>
          <w:rFonts w:hint="eastAsia"/>
        </w:rPr>
        <w:t>Line.cs</w:t>
      </w:r>
    </w:p>
    <w:p w14:paraId="6D1D3E4F" w14:textId="77777777" w:rsidR="00375063" w:rsidRDefault="00375063" w:rsidP="00375063">
      <w:pPr>
        <w:pStyle w:val="affffffb"/>
        <w:ind w:firstLine="480"/>
      </w:pPr>
      <w:r>
        <w:t>using System;</w:t>
      </w:r>
    </w:p>
    <w:p w14:paraId="15EC539D" w14:textId="77777777" w:rsidR="00375063" w:rsidRDefault="00375063" w:rsidP="00375063">
      <w:pPr>
        <w:pStyle w:val="affffffb"/>
        <w:ind w:firstLine="480"/>
      </w:pPr>
      <w:r>
        <w:t>using System.Collections.Generic;</w:t>
      </w:r>
    </w:p>
    <w:p w14:paraId="26506BB4" w14:textId="77777777" w:rsidR="00375063" w:rsidRDefault="00375063" w:rsidP="00375063">
      <w:pPr>
        <w:pStyle w:val="affffffb"/>
        <w:ind w:firstLine="480"/>
      </w:pPr>
      <w:r>
        <w:t>using System.Linq;</w:t>
      </w:r>
    </w:p>
    <w:p w14:paraId="76409EAC" w14:textId="77777777" w:rsidR="00375063" w:rsidRDefault="00375063" w:rsidP="00375063">
      <w:pPr>
        <w:pStyle w:val="affffffb"/>
        <w:ind w:firstLine="480"/>
      </w:pPr>
      <w:r>
        <w:t>using System.Text;</w:t>
      </w:r>
    </w:p>
    <w:p w14:paraId="281414DC" w14:textId="77777777" w:rsidR="00375063" w:rsidRDefault="00375063" w:rsidP="00375063">
      <w:pPr>
        <w:pStyle w:val="affffffb"/>
        <w:ind w:firstLine="480"/>
      </w:pPr>
      <w:r>
        <w:t>using System.Threading.Tasks;</w:t>
      </w:r>
    </w:p>
    <w:p w14:paraId="257116D0" w14:textId="77777777" w:rsidR="00375063" w:rsidRDefault="00375063" w:rsidP="00375063">
      <w:pPr>
        <w:pStyle w:val="affffffb"/>
        <w:ind w:firstLine="480"/>
      </w:pPr>
    </w:p>
    <w:p w14:paraId="7E84E9B3" w14:textId="77777777" w:rsidR="00375063" w:rsidRDefault="00375063" w:rsidP="00375063">
      <w:pPr>
        <w:pStyle w:val="affffffb"/>
        <w:ind w:firstLine="480"/>
      </w:pPr>
      <w:r>
        <w:t>namespace RANSAC_line</w:t>
      </w:r>
    </w:p>
    <w:p w14:paraId="4C066473" w14:textId="77777777" w:rsidR="00375063" w:rsidRDefault="00375063" w:rsidP="00375063">
      <w:pPr>
        <w:pStyle w:val="affffffb"/>
        <w:ind w:firstLine="480"/>
      </w:pPr>
      <w:r>
        <w:t>{</w:t>
      </w:r>
    </w:p>
    <w:p w14:paraId="2C486353" w14:textId="77777777" w:rsidR="00375063" w:rsidRDefault="00375063" w:rsidP="00375063">
      <w:pPr>
        <w:pStyle w:val="affffffb"/>
        <w:ind w:firstLine="480"/>
      </w:pPr>
      <w:r>
        <w:t xml:space="preserve">    class Line2D</w:t>
      </w:r>
    </w:p>
    <w:p w14:paraId="70172EEE" w14:textId="77777777" w:rsidR="00375063" w:rsidRDefault="00375063" w:rsidP="00375063">
      <w:pPr>
        <w:pStyle w:val="affffffb"/>
        <w:ind w:firstLine="480"/>
      </w:pPr>
      <w:r>
        <w:t xml:space="preserve">    {</w:t>
      </w:r>
    </w:p>
    <w:p w14:paraId="4470611D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// 2D </w:t>
      </w:r>
      <w:r>
        <w:rPr>
          <w:rFonts w:hint="eastAsia"/>
        </w:rPr>
        <w:t>直线</w:t>
      </w:r>
    </w:p>
    <w:p w14:paraId="264A6ABB" w14:textId="77777777" w:rsidR="00375063" w:rsidRDefault="00375063" w:rsidP="00375063">
      <w:pPr>
        <w:pStyle w:val="affffffb"/>
        <w:ind w:firstLine="480"/>
      </w:pPr>
      <w:r>
        <w:t xml:space="preserve">        public Point point1;</w:t>
      </w:r>
    </w:p>
    <w:p w14:paraId="0FED4F91" w14:textId="77777777" w:rsidR="00375063" w:rsidRDefault="00375063" w:rsidP="00375063">
      <w:pPr>
        <w:pStyle w:val="affffffb"/>
        <w:ind w:firstLine="480"/>
      </w:pPr>
      <w:r>
        <w:t xml:space="preserve">        public Point point2;</w:t>
      </w:r>
    </w:p>
    <w:p w14:paraId="1E123A08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lastRenderedPageBreak/>
        <w:t xml:space="preserve">        // </w:t>
      </w:r>
      <w:r>
        <w:rPr>
          <w:rFonts w:hint="eastAsia"/>
        </w:rPr>
        <w:t>直线参数</w:t>
      </w:r>
    </w:p>
    <w:p w14:paraId="3C48FBE7" w14:textId="77777777" w:rsidR="00375063" w:rsidRDefault="00375063" w:rsidP="00375063">
      <w:pPr>
        <w:pStyle w:val="affffffb"/>
        <w:ind w:firstLine="480"/>
      </w:pPr>
      <w:r>
        <w:t xml:space="preserve">        public double A;</w:t>
      </w:r>
    </w:p>
    <w:p w14:paraId="56F4B332" w14:textId="77777777" w:rsidR="00375063" w:rsidRDefault="00375063" w:rsidP="00375063">
      <w:pPr>
        <w:pStyle w:val="affffffb"/>
        <w:ind w:firstLine="480"/>
      </w:pPr>
      <w:r>
        <w:t xml:space="preserve">        public double B;</w:t>
      </w:r>
    </w:p>
    <w:p w14:paraId="048B5CAF" w14:textId="77777777" w:rsidR="00375063" w:rsidRDefault="00375063" w:rsidP="00375063">
      <w:pPr>
        <w:pStyle w:val="affffffb"/>
        <w:ind w:firstLine="480"/>
      </w:pPr>
      <w:r>
        <w:t xml:space="preserve">        public double C;</w:t>
      </w:r>
    </w:p>
    <w:p w14:paraId="716F5F0B" w14:textId="77777777" w:rsidR="00375063" w:rsidRDefault="00375063" w:rsidP="00375063">
      <w:pPr>
        <w:pStyle w:val="affffffb"/>
        <w:ind w:firstLine="480"/>
      </w:pPr>
    </w:p>
    <w:p w14:paraId="589E0F0C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public int Inner_count = 0; //</w:t>
      </w:r>
      <w:r>
        <w:rPr>
          <w:rFonts w:hint="eastAsia"/>
        </w:rPr>
        <w:t>内点数量</w:t>
      </w:r>
    </w:p>
    <w:p w14:paraId="42B4287C" w14:textId="77777777" w:rsidR="00375063" w:rsidRDefault="00375063" w:rsidP="00375063">
      <w:pPr>
        <w:pStyle w:val="affffffb"/>
        <w:ind w:firstLine="480"/>
      </w:pPr>
    </w:p>
    <w:p w14:paraId="1481F0D2" w14:textId="77777777" w:rsidR="00375063" w:rsidRDefault="00375063" w:rsidP="00375063">
      <w:pPr>
        <w:pStyle w:val="affffffb"/>
        <w:ind w:firstLine="480"/>
      </w:pPr>
      <w:r>
        <w:t xml:space="preserve">        public Line2D(Point point1, Point point2)</w:t>
      </w:r>
    </w:p>
    <w:p w14:paraId="58005E9C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213A7AF6" w14:textId="77777777" w:rsidR="00375063" w:rsidRDefault="00375063" w:rsidP="00375063">
      <w:pPr>
        <w:pStyle w:val="affffffb"/>
        <w:ind w:firstLine="480"/>
      </w:pPr>
      <w:r>
        <w:t xml:space="preserve">            this.point1 = point1;</w:t>
      </w:r>
    </w:p>
    <w:p w14:paraId="5B8C059C" w14:textId="77777777" w:rsidR="00375063" w:rsidRDefault="00375063" w:rsidP="00375063">
      <w:pPr>
        <w:pStyle w:val="affffffb"/>
        <w:ind w:firstLine="480"/>
      </w:pPr>
      <w:r>
        <w:t xml:space="preserve">            this.point2 = point2;</w:t>
      </w:r>
    </w:p>
    <w:p w14:paraId="25C00E23" w14:textId="77777777" w:rsidR="00375063" w:rsidRDefault="00375063" w:rsidP="00375063">
      <w:pPr>
        <w:pStyle w:val="affffffb"/>
        <w:ind w:firstLine="480"/>
      </w:pPr>
    </w:p>
    <w:p w14:paraId="53EB0DBC" w14:textId="77777777" w:rsidR="00375063" w:rsidRDefault="00375063" w:rsidP="00375063">
      <w:pPr>
        <w:pStyle w:val="affffffb"/>
        <w:ind w:firstLine="480"/>
      </w:pPr>
      <w:r>
        <w:t xml:space="preserve">            Cal();</w:t>
      </w:r>
    </w:p>
    <w:p w14:paraId="7B7AC7E6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3053C442" w14:textId="77777777" w:rsidR="00375063" w:rsidRDefault="00375063" w:rsidP="00375063">
      <w:pPr>
        <w:pStyle w:val="affffffb"/>
        <w:ind w:firstLine="480"/>
      </w:pPr>
      <w:r>
        <w:t xml:space="preserve">        private void Cal()</w:t>
      </w:r>
    </w:p>
    <w:p w14:paraId="189CDBA4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54A2D6E1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计算直线参数</w:t>
      </w:r>
    </w:p>
    <w:p w14:paraId="061A4757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首先判断特殊情况</w:t>
      </w:r>
    </w:p>
    <w:p w14:paraId="392F80AA" w14:textId="77777777" w:rsidR="00375063" w:rsidRDefault="00375063" w:rsidP="00375063">
      <w:pPr>
        <w:pStyle w:val="affffffb"/>
        <w:ind w:firstLine="480"/>
      </w:pPr>
      <w:r>
        <w:t xml:space="preserve">            double deta = 1e-5;</w:t>
      </w:r>
    </w:p>
    <w:p w14:paraId="6E67CC1A" w14:textId="77777777" w:rsidR="00375063" w:rsidRDefault="00375063" w:rsidP="00375063">
      <w:pPr>
        <w:pStyle w:val="affffffb"/>
        <w:ind w:firstLine="480"/>
      </w:pPr>
      <w:r>
        <w:t xml:space="preserve">            if(Math.Abs(point1.X - point2.X) &lt; deta)</w:t>
      </w:r>
    </w:p>
    <w:p w14:paraId="1F0DF330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75374815" w14:textId="77777777" w:rsidR="00375063" w:rsidRDefault="00375063" w:rsidP="00375063">
      <w:pPr>
        <w:pStyle w:val="affffffb"/>
        <w:ind w:firstLine="480"/>
      </w:pPr>
      <w:r>
        <w:t xml:space="preserve">                // X1=X2</w:t>
      </w:r>
    </w:p>
    <w:p w14:paraId="64D5510D" w14:textId="77777777" w:rsidR="00375063" w:rsidRDefault="00375063" w:rsidP="00375063">
      <w:pPr>
        <w:pStyle w:val="affffffb"/>
        <w:ind w:firstLine="480"/>
      </w:pPr>
      <w:r>
        <w:t xml:space="preserve">                A = 1;</w:t>
      </w:r>
    </w:p>
    <w:p w14:paraId="669350A3" w14:textId="77777777" w:rsidR="00375063" w:rsidRDefault="00375063" w:rsidP="00375063">
      <w:pPr>
        <w:pStyle w:val="affffffb"/>
        <w:ind w:firstLine="480"/>
      </w:pPr>
      <w:r>
        <w:t xml:space="preserve">                B = 0;</w:t>
      </w:r>
    </w:p>
    <w:p w14:paraId="3C897327" w14:textId="77777777" w:rsidR="00375063" w:rsidRDefault="00375063" w:rsidP="00375063">
      <w:pPr>
        <w:pStyle w:val="affffffb"/>
        <w:ind w:firstLine="480"/>
      </w:pPr>
      <w:r>
        <w:t xml:space="preserve">                C = -point1.X;</w:t>
      </w:r>
    </w:p>
    <w:p w14:paraId="00137544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058659DE" w14:textId="77777777" w:rsidR="00375063" w:rsidRDefault="00375063" w:rsidP="00375063">
      <w:pPr>
        <w:pStyle w:val="affffffb"/>
        <w:ind w:firstLine="480"/>
      </w:pPr>
      <w:r>
        <w:t xml:space="preserve">            else if (Math.Abs(point1.Y - point2.Y) &lt; deta)</w:t>
      </w:r>
    </w:p>
    <w:p w14:paraId="0E325AEA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3CD68C28" w14:textId="77777777" w:rsidR="00375063" w:rsidRDefault="00375063" w:rsidP="00375063">
      <w:pPr>
        <w:pStyle w:val="affffffb"/>
        <w:ind w:firstLine="480"/>
      </w:pPr>
      <w:r>
        <w:t xml:space="preserve">                // Y1 = Y2</w:t>
      </w:r>
    </w:p>
    <w:p w14:paraId="0DCBB751" w14:textId="77777777" w:rsidR="00375063" w:rsidRDefault="00375063" w:rsidP="00375063">
      <w:pPr>
        <w:pStyle w:val="affffffb"/>
        <w:ind w:firstLine="480"/>
      </w:pPr>
      <w:r>
        <w:lastRenderedPageBreak/>
        <w:t xml:space="preserve">                A = 0;</w:t>
      </w:r>
    </w:p>
    <w:p w14:paraId="5B444516" w14:textId="77777777" w:rsidR="00375063" w:rsidRDefault="00375063" w:rsidP="00375063">
      <w:pPr>
        <w:pStyle w:val="affffffb"/>
        <w:ind w:firstLine="480"/>
      </w:pPr>
      <w:r>
        <w:t xml:space="preserve">                B = 1;</w:t>
      </w:r>
    </w:p>
    <w:p w14:paraId="651B52B4" w14:textId="77777777" w:rsidR="00375063" w:rsidRDefault="00375063" w:rsidP="00375063">
      <w:pPr>
        <w:pStyle w:val="affffffb"/>
        <w:ind w:firstLine="480"/>
      </w:pPr>
      <w:r>
        <w:t xml:space="preserve">                C = -point1.Y;</w:t>
      </w:r>
    </w:p>
    <w:p w14:paraId="6440AAF1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1FEABA71" w14:textId="77777777" w:rsidR="00375063" w:rsidRDefault="00375063" w:rsidP="00375063">
      <w:pPr>
        <w:pStyle w:val="affffffb"/>
        <w:ind w:firstLine="480"/>
      </w:pPr>
      <w:r>
        <w:t xml:space="preserve">            else</w:t>
      </w:r>
    </w:p>
    <w:p w14:paraId="0AFF4131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7D74BADB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一般情况</w:t>
      </w:r>
    </w:p>
    <w:p w14:paraId="02315D65" w14:textId="77777777" w:rsidR="00375063" w:rsidRDefault="00375063" w:rsidP="00375063">
      <w:pPr>
        <w:pStyle w:val="affffffb"/>
        <w:ind w:firstLine="480"/>
      </w:pPr>
      <w:r>
        <w:t xml:space="preserve">                double m = (point2.Y - point1.Y) / (point2.X - point1.X);</w:t>
      </w:r>
    </w:p>
    <w:p w14:paraId="3AD8ACA8" w14:textId="77777777" w:rsidR="00375063" w:rsidRDefault="00375063" w:rsidP="00375063">
      <w:pPr>
        <w:pStyle w:val="affffffb"/>
        <w:ind w:firstLine="480"/>
      </w:pPr>
      <w:r>
        <w:t xml:space="preserve">                double b = point1.Y - m * point1.X;</w:t>
      </w:r>
    </w:p>
    <w:p w14:paraId="25646F05" w14:textId="77777777" w:rsidR="00375063" w:rsidRDefault="00375063" w:rsidP="00375063">
      <w:pPr>
        <w:pStyle w:val="affffffb"/>
        <w:ind w:firstLine="480"/>
      </w:pPr>
      <w:r>
        <w:t xml:space="preserve">                A = m / Math.Sqrt(m * m + 1);</w:t>
      </w:r>
    </w:p>
    <w:p w14:paraId="1903CFF6" w14:textId="77777777" w:rsidR="00375063" w:rsidRDefault="00375063" w:rsidP="00375063">
      <w:pPr>
        <w:pStyle w:val="affffffb"/>
        <w:ind w:firstLine="480"/>
      </w:pPr>
      <w:r>
        <w:t xml:space="preserve">                B = -1 / Math.Sqrt(m * m + 1);</w:t>
      </w:r>
    </w:p>
    <w:p w14:paraId="424DCC3C" w14:textId="77777777" w:rsidR="00375063" w:rsidRDefault="00375063" w:rsidP="00375063">
      <w:pPr>
        <w:pStyle w:val="affffffb"/>
        <w:ind w:firstLine="480"/>
      </w:pPr>
      <w:r>
        <w:t xml:space="preserve">                C = b / Math.Sqrt(m * m + 1);</w:t>
      </w:r>
    </w:p>
    <w:p w14:paraId="3DA0F8A8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63701D38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5F1DE587" w14:textId="77777777" w:rsidR="00375063" w:rsidRDefault="00375063" w:rsidP="00375063">
      <w:pPr>
        <w:pStyle w:val="affffffb"/>
        <w:ind w:firstLine="480"/>
      </w:pPr>
      <w:r>
        <w:t xml:space="preserve">    }</w:t>
      </w:r>
    </w:p>
    <w:p w14:paraId="18FB535F" w14:textId="77777777" w:rsidR="00375063" w:rsidRDefault="00375063" w:rsidP="00375063">
      <w:pPr>
        <w:pStyle w:val="affffffb"/>
        <w:ind w:firstLine="480"/>
      </w:pPr>
    </w:p>
    <w:p w14:paraId="7CBA297E" w14:textId="77777777" w:rsidR="00375063" w:rsidRDefault="00375063" w:rsidP="00375063">
      <w:pPr>
        <w:pStyle w:val="affffffb"/>
        <w:ind w:firstLine="480"/>
      </w:pPr>
      <w:r>
        <w:t xml:space="preserve">    class Line3D</w:t>
      </w:r>
    </w:p>
    <w:p w14:paraId="0CD6B9A4" w14:textId="77777777" w:rsidR="00375063" w:rsidRDefault="00375063" w:rsidP="00375063">
      <w:pPr>
        <w:pStyle w:val="affffffb"/>
        <w:ind w:firstLine="480"/>
      </w:pPr>
      <w:r>
        <w:t xml:space="preserve">    {</w:t>
      </w:r>
    </w:p>
    <w:p w14:paraId="249C8D97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// 3D </w:t>
      </w:r>
      <w:r>
        <w:rPr>
          <w:rFonts w:hint="eastAsia"/>
        </w:rPr>
        <w:t>直线</w:t>
      </w:r>
    </w:p>
    <w:p w14:paraId="24F0987F" w14:textId="77777777" w:rsidR="00375063" w:rsidRDefault="00375063" w:rsidP="00375063">
      <w:pPr>
        <w:pStyle w:val="affffffb"/>
        <w:ind w:firstLine="480"/>
      </w:pPr>
      <w:r>
        <w:t xml:space="preserve">        public Point point1;</w:t>
      </w:r>
    </w:p>
    <w:p w14:paraId="3D171448" w14:textId="77777777" w:rsidR="00375063" w:rsidRDefault="00375063" w:rsidP="00375063">
      <w:pPr>
        <w:pStyle w:val="affffffb"/>
        <w:ind w:firstLine="480"/>
      </w:pPr>
      <w:r>
        <w:t xml:space="preserve">        public Point point2;</w:t>
      </w:r>
    </w:p>
    <w:p w14:paraId="3971E752" w14:textId="77777777" w:rsidR="00375063" w:rsidRDefault="00375063" w:rsidP="00375063">
      <w:pPr>
        <w:pStyle w:val="affffffb"/>
        <w:ind w:firstLine="480"/>
      </w:pPr>
      <w:r>
        <w:t xml:space="preserve">        public Point point3;</w:t>
      </w:r>
    </w:p>
    <w:p w14:paraId="61C41479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直线参数</w:t>
      </w:r>
    </w:p>
    <w:p w14:paraId="3A523E13" w14:textId="77777777" w:rsidR="00375063" w:rsidRDefault="00375063" w:rsidP="00375063">
      <w:pPr>
        <w:pStyle w:val="affffffb"/>
        <w:ind w:firstLine="480"/>
      </w:pPr>
      <w:r>
        <w:t xml:space="preserve">        public double ux;</w:t>
      </w:r>
    </w:p>
    <w:p w14:paraId="002429C3" w14:textId="77777777" w:rsidR="00375063" w:rsidRDefault="00375063" w:rsidP="00375063">
      <w:pPr>
        <w:pStyle w:val="affffffb"/>
        <w:ind w:firstLine="480"/>
      </w:pPr>
      <w:r>
        <w:t xml:space="preserve">        public double uy;</w:t>
      </w:r>
    </w:p>
    <w:p w14:paraId="0662BC90" w14:textId="77777777" w:rsidR="00375063" w:rsidRDefault="00375063" w:rsidP="00375063">
      <w:pPr>
        <w:pStyle w:val="affffffb"/>
        <w:ind w:firstLine="480"/>
      </w:pPr>
      <w:r>
        <w:t xml:space="preserve">        public double uz;</w:t>
      </w:r>
    </w:p>
    <w:p w14:paraId="14E8A5ED" w14:textId="77777777" w:rsidR="00375063" w:rsidRDefault="00375063" w:rsidP="00375063">
      <w:pPr>
        <w:pStyle w:val="affffffb"/>
        <w:ind w:firstLine="480"/>
      </w:pPr>
      <w:r>
        <w:t xml:space="preserve">        public double P0x;</w:t>
      </w:r>
    </w:p>
    <w:p w14:paraId="3C322D21" w14:textId="77777777" w:rsidR="00375063" w:rsidRDefault="00375063" w:rsidP="00375063">
      <w:pPr>
        <w:pStyle w:val="affffffb"/>
        <w:ind w:firstLine="480"/>
      </w:pPr>
      <w:r>
        <w:t xml:space="preserve">        public double P0y;</w:t>
      </w:r>
    </w:p>
    <w:p w14:paraId="6BFA2F34" w14:textId="77777777" w:rsidR="00375063" w:rsidRDefault="00375063" w:rsidP="00375063">
      <w:pPr>
        <w:pStyle w:val="affffffb"/>
        <w:ind w:firstLine="480"/>
      </w:pPr>
      <w:r>
        <w:lastRenderedPageBreak/>
        <w:t xml:space="preserve">        public double P0z;</w:t>
      </w:r>
    </w:p>
    <w:p w14:paraId="77F1C8BC" w14:textId="77777777" w:rsidR="00375063" w:rsidRDefault="00375063" w:rsidP="00375063">
      <w:pPr>
        <w:pStyle w:val="affffffb"/>
        <w:ind w:firstLine="480"/>
      </w:pPr>
    </w:p>
    <w:p w14:paraId="11AED567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public int Inner_count = 0; //</w:t>
      </w:r>
      <w:r>
        <w:rPr>
          <w:rFonts w:hint="eastAsia"/>
        </w:rPr>
        <w:t>内点数量</w:t>
      </w:r>
    </w:p>
    <w:p w14:paraId="7B3D82B1" w14:textId="77777777" w:rsidR="00375063" w:rsidRDefault="00375063" w:rsidP="00375063">
      <w:pPr>
        <w:pStyle w:val="affffffb"/>
        <w:ind w:firstLine="480"/>
      </w:pPr>
    </w:p>
    <w:p w14:paraId="01CBBBF0" w14:textId="77777777" w:rsidR="00375063" w:rsidRDefault="00375063" w:rsidP="00375063">
      <w:pPr>
        <w:pStyle w:val="affffffb"/>
        <w:ind w:firstLine="480"/>
      </w:pPr>
      <w:r>
        <w:t xml:space="preserve">        public Line3D(Point point1, Point point2, Point point3)</w:t>
      </w:r>
    </w:p>
    <w:p w14:paraId="7FF58E92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0A6B7393" w14:textId="77777777" w:rsidR="00375063" w:rsidRDefault="00375063" w:rsidP="00375063">
      <w:pPr>
        <w:pStyle w:val="affffffb"/>
        <w:ind w:firstLine="480"/>
      </w:pPr>
      <w:r>
        <w:t xml:space="preserve">            this.point1 = point1;</w:t>
      </w:r>
    </w:p>
    <w:p w14:paraId="573D949C" w14:textId="77777777" w:rsidR="00375063" w:rsidRDefault="00375063" w:rsidP="00375063">
      <w:pPr>
        <w:pStyle w:val="affffffb"/>
        <w:ind w:firstLine="480"/>
      </w:pPr>
      <w:r>
        <w:t xml:space="preserve">            this.point2 = point2;</w:t>
      </w:r>
    </w:p>
    <w:p w14:paraId="707B0613" w14:textId="77777777" w:rsidR="00375063" w:rsidRDefault="00375063" w:rsidP="00375063">
      <w:pPr>
        <w:pStyle w:val="affffffb"/>
        <w:ind w:firstLine="480"/>
      </w:pPr>
      <w:r>
        <w:t xml:space="preserve">            this.point3 = point3;</w:t>
      </w:r>
    </w:p>
    <w:p w14:paraId="3AA50C33" w14:textId="77777777" w:rsidR="00375063" w:rsidRDefault="00375063" w:rsidP="00375063">
      <w:pPr>
        <w:pStyle w:val="affffffb"/>
        <w:ind w:firstLine="480"/>
      </w:pPr>
    </w:p>
    <w:p w14:paraId="68D1DFC2" w14:textId="77777777" w:rsidR="00375063" w:rsidRDefault="00375063" w:rsidP="00375063">
      <w:pPr>
        <w:pStyle w:val="affffffb"/>
        <w:ind w:firstLine="480"/>
      </w:pPr>
      <w:r>
        <w:t xml:space="preserve">            Cal();</w:t>
      </w:r>
    </w:p>
    <w:p w14:paraId="56821082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56C02ECE" w14:textId="77777777" w:rsidR="00375063" w:rsidRDefault="00375063" w:rsidP="00375063">
      <w:pPr>
        <w:pStyle w:val="affffffb"/>
        <w:ind w:firstLine="480"/>
      </w:pPr>
      <w:r>
        <w:t xml:space="preserve">        private void Cal()</w:t>
      </w:r>
    </w:p>
    <w:p w14:paraId="25D07E0A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4A7FFA02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计算直线参数</w:t>
      </w:r>
    </w:p>
    <w:p w14:paraId="2AA6F74B" w14:textId="77777777" w:rsidR="00375063" w:rsidRDefault="00375063" w:rsidP="00375063">
      <w:pPr>
        <w:pStyle w:val="affffffb"/>
        <w:ind w:firstLine="480"/>
      </w:pPr>
      <w:r>
        <w:t xml:space="preserve">            double under = Math.Sqrt((point2.X - point1.X) * (point2.X - point1.X) + (point2.Y - point1.Y) * (point2.Y - point1.Y) + (point2.Z - point1.Z) * (point2.Z - point1.Z));</w:t>
      </w:r>
    </w:p>
    <w:p w14:paraId="6269C68B" w14:textId="77777777" w:rsidR="00375063" w:rsidRDefault="00375063" w:rsidP="00375063">
      <w:pPr>
        <w:pStyle w:val="affffffb"/>
        <w:ind w:firstLine="480"/>
      </w:pPr>
      <w:r>
        <w:t xml:space="preserve">            ux = (point2.X - point1.X) / under;</w:t>
      </w:r>
    </w:p>
    <w:p w14:paraId="0EF2BB95" w14:textId="77777777" w:rsidR="00375063" w:rsidRDefault="00375063" w:rsidP="00375063">
      <w:pPr>
        <w:pStyle w:val="affffffb"/>
        <w:ind w:firstLine="480"/>
      </w:pPr>
      <w:r>
        <w:t xml:space="preserve">            uy = (point2.Y - point1.Y) / under;</w:t>
      </w:r>
    </w:p>
    <w:p w14:paraId="11130AFD" w14:textId="77777777" w:rsidR="00375063" w:rsidRDefault="00375063" w:rsidP="00375063">
      <w:pPr>
        <w:pStyle w:val="affffffb"/>
        <w:ind w:firstLine="480"/>
      </w:pPr>
      <w:r>
        <w:t xml:space="preserve">            uz = (point2.Z - point1.Z) / under;</w:t>
      </w:r>
    </w:p>
    <w:p w14:paraId="229946CE" w14:textId="77777777" w:rsidR="00375063" w:rsidRDefault="00375063" w:rsidP="00375063">
      <w:pPr>
        <w:pStyle w:val="affffffb"/>
        <w:ind w:firstLine="480"/>
      </w:pPr>
      <w:r>
        <w:t xml:space="preserve">            P0x = point1.X;</w:t>
      </w:r>
    </w:p>
    <w:p w14:paraId="6D3E1DD5" w14:textId="77777777" w:rsidR="00375063" w:rsidRDefault="00375063" w:rsidP="00375063">
      <w:pPr>
        <w:pStyle w:val="affffffb"/>
        <w:ind w:firstLine="480"/>
      </w:pPr>
      <w:r>
        <w:t xml:space="preserve">            P0y = point1.Y;</w:t>
      </w:r>
    </w:p>
    <w:p w14:paraId="030B5BC9" w14:textId="77777777" w:rsidR="00375063" w:rsidRDefault="00375063" w:rsidP="00375063">
      <w:pPr>
        <w:pStyle w:val="affffffb"/>
        <w:ind w:firstLine="480"/>
      </w:pPr>
      <w:r>
        <w:t xml:space="preserve">            P0z = point1.Z;</w:t>
      </w:r>
    </w:p>
    <w:p w14:paraId="65CCD49B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7E052D0D" w14:textId="77777777" w:rsidR="00375063" w:rsidRDefault="00375063" w:rsidP="00375063">
      <w:pPr>
        <w:pStyle w:val="affffffb"/>
        <w:ind w:firstLine="480"/>
      </w:pPr>
      <w:r>
        <w:t xml:space="preserve">    }</w:t>
      </w:r>
    </w:p>
    <w:p w14:paraId="011DEB30" w14:textId="279E4E66" w:rsidR="00375063" w:rsidRDefault="00375063" w:rsidP="00375063">
      <w:pPr>
        <w:pStyle w:val="affffffb"/>
        <w:ind w:firstLine="480"/>
      </w:pPr>
      <w:r>
        <w:t>}</w:t>
      </w:r>
    </w:p>
    <w:p w14:paraId="316677DF" w14:textId="6035E83F" w:rsidR="00375063" w:rsidRDefault="00375063" w:rsidP="00375063">
      <w:pPr>
        <w:pStyle w:val="31"/>
      </w:pPr>
      <w:r>
        <w:rPr>
          <w:rFonts w:hint="eastAsia"/>
        </w:rPr>
        <w:lastRenderedPageBreak/>
        <w:t>Form.cs</w:t>
      </w:r>
    </w:p>
    <w:p w14:paraId="219155F4" w14:textId="77777777" w:rsidR="00375063" w:rsidRDefault="00375063" w:rsidP="00375063">
      <w:pPr>
        <w:pStyle w:val="affffffb"/>
        <w:ind w:firstLine="480"/>
      </w:pPr>
      <w:r>
        <w:t>using System;</w:t>
      </w:r>
    </w:p>
    <w:p w14:paraId="5F9B3453" w14:textId="77777777" w:rsidR="00375063" w:rsidRDefault="00375063" w:rsidP="00375063">
      <w:pPr>
        <w:pStyle w:val="affffffb"/>
        <w:ind w:firstLine="480"/>
      </w:pPr>
      <w:r>
        <w:t>using System.Collections.Generic;</w:t>
      </w:r>
    </w:p>
    <w:p w14:paraId="60334751" w14:textId="77777777" w:rsidR="00375063" w:rsidRDefault="00375063" w:rsidP="00375063">
      <w:pPr>
        <w:pStyle w:val="affffffb"/>
        <w:ind w:firstLine="480"/>
      </w:pPr>
      <w:r>
        <w:t>using System.ComponentModel;</w:t>
      </w:r>
    </w:p>
    <w:p w14:paraId="2A43CF3C" w14:textId="77777777" w:rsidR="00375063" w:rsidRDefault="00375063" w:rsidP="00375063">
      <w:pPr>
        <w:pStyle w:val="affffffb"/>
        <w:ind w:firstLine="480"/>
      </w:pPr>
      <w:r>
        <w:t>using System.Data;</w:t>
      </w:r>
    </w:p>
    <w:p w14:paraId="0671FE5A" w14:textId="77777777" w:rsidR="00375063" w:rsidRDefault="00375063" w:rsidP="00375063">
      <w:pPr>
        <w:pStyle w:val="affffffb"/>
        <w:ind w:firstLine="480"/>
      </w:pPr>
      <w:r>
        <w:t>using System.Drawing;</w:t>
      </w:r>
    </w:p>
    <w:p w14:paraId="5E377618" w14:textId="77777777" w:rsidR="00375063" w:rsidRDefault="00375063" w:rsidP="00375063">
      <w:pPr>
        <w:pStyle w:val="affffffb"/>
        <w:ind w:firstLine="480"/>
      </w:pPr>
      <w:r>
        <w:t>using System.Linq;</w:t>
      </w:r>
    </w:p>
    <w:p w14:paraId="10BA67CA" w14:textId="77777777" w:rsidR="00375063" w:rsidRDefault="00375063" w:rsidP="00375063">
      <w:pPr>
        <w:pStyle w:val="affffffb"/>
        <w:ind w:firstLine="480"/>
      </w:pPr>
      <w:r>
        <w:t>using System.Text;</w:t>
      </w:r>
    </w:p>
    <w:p w14:paraId="5A2C6787" w14:textId="77777777" w:rsidR="00375063" w:rsidRDefault="00375063" w:rsidP="00375063">
      <w:pPr>
        <w:pStyle w:val="affffffb"/>
        <w:ind w:firstLine="480"/>
      </w:pPr>
      <w:r>
        <w:t>using System.Threading.Tasks;</w:t>
      </w:r>
    </w:p>
    <w:p w14:paraId="748C9A41" w14:textId="77777777" w:rsidR="00375063" w:rsidRDefault="00375063" w:rsidP="00375063">
      <w:pPr>
        <w:pStyle w:val="affffffb"/>
        <w:ind w:firstLine="480"/>
      </w:pPr>
      <w:r>
        <w:t>using System.Windows.Forms;</w:t>
      </w:r>
    </w:p>
    <w:p w14:paraId="5106A540" w14:textId="77777777" w:rsidR="00375063" w:rsidRDefault="00375063" w:rsidP="00375063">
      <w:pPr>
        <w:pStyle w:val="affffffb"/>
        <w:ind w:firstLine="480"/>
      </w:pPr>
      <w:r>
        <w:t>using System.IO;</w:t>
      </w:r>
    </w:p>
    <w:p w14:paraId="06FE68FC" w14:textId="77777777" w:rsidR="00375063" w:rsidRDefault="00375063" w:rsidP="00375063">
      <w:pPr>
        <w:pStyle w:val="affffffb"/>
        <w:ind w:firstLine="480"/>
      </w:pPr>
    </w:p>
    <w:p w14:paraId="690E5221" w14:textId="77777777" w:rsidR="00375063" w:rsidRDefault="00375063" w:rsidP="00375063">
      <w:pPr>
        <w:pStyle w:val="affffffb"/>
        <w:ind w:firstLine="480"/>
      </w:pPr>
      <w:r>
        <w:t>namespace RANSAC_line</w:t>
      </w:r>
    </w:p>
    <w:p w14:paraId="657199DF" w14:textId="77777777" w:rsidR="00375063" w:rsidRDefault="00375063" w:rsidP="00375063">
      <w:pPr>
        <w:pStyle w:val="affffffb"/>
        <w:ind w:firstLine="480"/>
      </w:pPr>
      <w:r>
        <w:t>{</w:t>
      </w:r>
    </w:p>
    <w:p w14:paraId="5228F0B4" w14:textId="77777777" w:rsidR="00375063" w:rsidRDefault="00375063" w:rsidP="00375063">
      <w:pPr>
        <w:pStyle w:val="affffffb"/>
        <w:ind w:firstLine="480"/>
      </w:pPr>
      <w:r>
        <w:t xml:space="preserve">    public partial class Form1 : Form</w:t>
      </w:r>
    </w:p>
    <w:p w14:paraId="07A70A6D" w14:textId="77777777" w:rsidR="00375063" w:rsidRDefault="00375063" w:rsidP="00375063">
      <w:pPr>
        <w:pStyle w:val="affffffb"/>
        <w:ind w:firstLine="480"/>
      </w:pPr>
      <w:r>
        <w:t xml:space="preserve">    {</w:t>
      </w:r>
    </w:p>
    <w:p w14:paraId="2E47B3B1" w14:textId="77777777" w:rsidR="00375063" w:rsidRDefault="00375063" w:rsidP="00375063">
      <w:pPr>
        <w:pStyle w:val="affffffb"/>
        <w:ind w:firstLine="480"/>
      </w:pPr>
      <w:r>
        <w:t xml:space="preserve">        public Form1()</w:t>
      </w:r>
    </w:p>
    <w:p w14:paraId="0FC55AB4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21357738" w14:textId="77777777" w:rsidR="00375063" w:rsidRDefault="00375063" w:rsidP="00375063">
      <w:pPr>
        <w:pStyle w:val="affffffb"/>
        <w:ind w:firstLine="480"/>
      </w:pPr>
      <w:r>
        <w:t xml:space="preserve">            InitializeComponent();</w:t>
      </w:r>
    </w:p>
    <w:p w14:paraId="1B2B724B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6CCC5DA4" w14:textId="77777777" w:rsidR="00375063" w:rsidRDefault="00375063" w:rsidP="00375063">
      <w:pPr>
        <w:pStyle w:val="affffffb"/>
        <w:ind w:firstLine="480"/>
      </w:pPr>
      <w:r>
        <w:t xml:space="preserve">        </w:t>
      </w:r>
    </w:p>
    <w:p w14:paraId="773157D5" w14:textId="77777777" w:rsidR="00375063" w:rsidRDefault="00375063" w:rsidP="00375063">
      <w:pPr>
        <w:pStyle w:val="affffffb"/>
        <w:ind w:firstLine="480"/>
      </w:pPr>
    </w:p>
    <w:p w14:paraId="3B037EF0" w14:textId="77777777" w:rsidR="00375063" w:rsidRDefault="00375063" w:rsidP="00375063">
      <w:pPr>
        <w:pStyle w:val="affffffb"/>
        <w:ind w:firstLine="480"/>
      </w:pPr>
      <w:r>
        <w:t xml:space="preserve">        List&lt;Point&gt; points = new List&lt;Point&gt;();</w:t>
      </w:r>
    </w:p>
    <w:p w14:paraId="1029A112" w14:textId="77777777" w:rsidR="00375063" w:rsidRDefault="00375063" w:rsidP="00375063">
      <w:pPr>
        <w:pStyle w:val="affffffb"/>
        <w:ind w:firstLine="480"/>
      </w:pPr>
    </w:p>
    <w:p w14:paraId="2814E7E3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读取数据</w:t>
      </w:r>
    </w:p>
    <w:p w14:paraId="4510B9B8" w14:textId="77777777" w:rsidR="00375063" w:rsidRDefault="00375063" w:rsidP="00375063">
      <w:pPr>
        <w:pStyle w:val="affffffb"/>
        <w:ind w:firstLine="480"/>
      </w:pPr>
      <w:r>
        <w:t xml:space="preserve">        private void toolStripButton1_Click(object sender, EventArgs e)</w:t>
      </w:r>
    </w:p>
    <w:p w14:paraId="2DB1A1E9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129D27DC" w14:textId="77777777" w:rsidR="00375063" w:rsidRDefault="00375063" w:rsidP="00375063">
      <w:pPr>
        <w:pStyle w:val="affffffb"/>
        <w:ind w:firstLine="480"/>
      </w:pPr>
      <w:r>
        <w:t xml:space="preserve">            try</w:t>
      </w:r>
    </w:p>
    <w:p w14:paraId="320EEFF3" w14:textId="77777777" w:rsidR="00375063" w:rsidRDefault="00375063" w:rsidP="00375063">
      <w:pPr>
        <w:pStyle w:val="affffffb"/>
        <w:ind w:firstLine="480"/>
      </w:pPr>
      <w:r>
        <w:lastRenderedPageBreak/>
        <w:t xml:space="preserve">            {</w:t>
      </w:r>
    </w:p>
    <w:p w14:paraId="02180CA1" w14:textId="77777777" w:rsidR="00375063" w:rsidRDefault="00375063" w:rsidP="00375063">
      <w:pPr>
        <w:pStyle w:val="affffffb"/>
        <w:ind w:firstLine="480"/>
      </w:pPr>
      <w:r>
        <w:t xml:space="preserve">                OpenFileDialog openFileDialog1 = new OpenFileDialog</w:t>
      </w:r>
    </w:p>
    <w:p w14:paraId="6FA93DAC" w14:textId="77777777" w:rsidR="00375063" w:rsidRDefault="00375063" w:rsidP="00375063">
      <w:pPr>
        <w:pStyle w:val="affffffb"/>
        <w:ind w:firstLine="480"/>
      </w:pPr>
      <w:r>
        <w:t xml:space="preserve">                {</w:t>
      </w:r>
    </w:p>
    <w:p w14:paraId="4AAFF0BD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FileName = "</w:t>
      </w:r>
      <w:r>
        <w:rPr>
          <w:rFonts w:hint="eastAsia"/>
        </w:rPr>
        <w:t>输入数据</w:t>
      </w:r>
      <w:r>
        <w:rPr>
          <w:rFonts w:hint="eastAsia"/>
        </w:rPr>
        <w:t>",</w:t>
      </w:r>
    </w:p>
    <w:p w14:paraId="5AB359CD" w14:textId="77777777" w:rsidR="00375063" w:rsidRDefault="00375063" w:rsidP="00375063">
      <w:pPr>
        <w:pStyle w:val="affffffb"/>
        <w:ind w:firstLine="480"/>
      </w:pPr>
      <w:r>
        <w:t xml:space="preserve">                    Filter = "|*.txt"</w:t>
      </w:r>
    </w:p>
    <w:p w14:paraId="2D88F0D4" w14:textId="77777777" w:rsidR="00375063" w:rsidRDefault="00375063" w:rsidP="00375063">
      <w:pPr>
        <w:pStyle w:val="affffffb"/>
        <w:ind w:firstLine="480"/>
      </w:pPr>
      <w:r>
        <w:t xml:space="preserve">                };</w:t>
      </w:r>
    </w:p>
    <w:p w14:paraId="798BC94F" w14:textId="77777777" w:rsidR="00375063" w:rsidRDefault="00375063" w:rsidP="00375063">
      <w:pPr>
        <w:pStyle w:val="affffffb"/>
        <w:ind w:firstLine="480"/>
      </w:pPr>
      <w:r>
        <w:t xml:space="preserve">                if (openFileDialog1.ShowDialog() == DialogResult.OK)</w:t>
      </w:r>
    </w:p>
    <w:p w14:paraId="02B6C2CE" w14:textId="77777777" w:rsidR="00375063" w:rsidRDefault="00375063" w:rsidP="00375063">
      <w:pPr>
        <w:pStyle w:val="affffffb"/>
        <w:ind w:firstLine="480"/>
      </w:pPr>
      <w:r>
        <w:t xml:space="preserve">                {</w:t>
      </w:r>
    </w:p>
    <w:p w14:paraId="385C09EA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points.Clear(); // </w:t>
      </w:r>
      <w:r>
        <w:rPr>
          <w:rFonts w:hint="eastAsia"/>
        </w:rPr>
        <w:t>防止重复输入数据</w:t>
      </w:r>
    </w:p>
    <w:p w14:paraId="3DF52EE0" w14:textId="77777777" w:rsidR="00375063" w:rsidRDefault="00375063" w:rsidP="00375063">
      <w:pPr>
        <w:pStyle w:val="affffffb"/>
        <w:ind w:firstLine="480"/>
      </w:pPr>
    </w:p>
    <w:p w14:paraId="02142231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var reader = new StreamReader(openFileDialog1.FileName); // </w:t>
      </w:r>
      <w:r>
        <w:rPr>
          <w:rFonts w:hint="eastAsia"/>
        </w:rPr>
        <w:t>读取数据</w:t>
      </w:r>
    </w:p>
    <w:p w14:paraId="59706AF8" w14:textId="77777777" w:rsidR="00375063" w:rsidRDefault="00375063" w:rsidP="00375063">
      <w:pPr>
        <w:pStyle w:val="affffffb"/>
        <w:ind w:firstLine="480"/>
      </w:pPr>
      <w:r>
        <w:t xml:space="preserve">                    reader.ReadLine();</w:t>
      </w:r>
    </w:p>
    <w:p w14:paraId="48C49CA3" w14:textId="77777777" w:rsidR="00375063" w:rsidRDefault="00375063" w:rsidP="00375063">
      <w:pPr>
        <w:pStyle w:val="affffffb"/>
        <w:ind w:firstLine="480"/>
      </w:pPr>
      <w:r>
        <w:t xml:space="preserve">                    while (!reader.EndOfStream)</w:t>
      </w:r>
    </w:p>
    <w:p w14:paraId="39BA0350" w14:textId="77777777" w:rsidR="00375063" w:rsidRDefault="00375063" w:rsidP="00375063">
      <w:pPr>
        <w:pStyle w:val="affffffb"/>
        <w:ind w:firstLine="480"/>
      </w:pPr>
      <w:r>
        <w:t xml:space="preserve">                    {</w:t>
      </w:r>
    </w:p>
    <w:p w14:paraId="301DF5B2" w14:textId="77777777" w:rsidR="00375063" w:rsidRDefault="00375063" w:rsidP="00375063">
      <w:pPr>
        <w:pStyle w:val="affffffb"/>
        <w:ind w:firstLine="480"/>
      </w:pPr>
      <w:r>
        <w:t xml:space="preserve">                        var line = reader.ReadLine().Trim();</w:t>
      </w:r>
    </w:p>
    <w:p w14:paraId="08677B25" w14:textId="77777777" w:rsidR="00375063" w:rsidRDefault="00375063" w:rsidP="00375063">
      <w:pPr>
        <w:pStyle w:val="affffffb"/>
        <w:ind w:firstLine="480"/>
      </w:pPr>
      <w:r>
        <w:t xml:space="preserve">                        if(line.Length &gt; 0)</w:t>
      </w:r>
    </w:p>
    <w:p w14:paraId="04EBE6E1" w14:textId="77777777" w:rsidR="00375063" w:rsidRDefault="00375063" w:rsidP="00375063">
      <w:pPr>
        <w:pStyle w:val="affffffb"/>
        <w:ind w:firstLine="480"/>
      </w:pPr>
      <w:r>
        <w:t xml:space="preserve">                        {</w:t>
      </w:r>
    </w:p>
    <w:p w14:paraId="6904EE33" w14:textId="77777777" w:rsidR="00375063" w:rsidRDefault="00375063" w:rsidP="00375063">
      <w:pPr>
        <w:pStyle w:val="affffffb"/>
        <w:ind w:firstLine="480"/>
      </w:pPr>
      <w:r>
        <w:t xml:space="preserve">                            var read_point = new Point(line);</w:t>
      </w:r>
    </w:p>
    <w:p w14:paraId="7D32F7A9" w14:textId="77777777" w:rsidR="00375063" w:rsidRDefault="00375063" w:rsidP="00375063">
      <w:pPr>
        <w:pStyle w:val="affffffb"/>
        <w:ind w:firstLine="480"/>
      </w:pPr>
      <w:r>
        <w:t xml:space="preserve">                            points.Add(read_point);</w:t>
      </w:r>
    </w:p>
    <w:p w14:paraId="27540622" w14:textId="77777777" w:rsidR="00375063" w:rsidRDefault="00375063" w:rsidP="00375063">
      <w:pPr>
        <w:pStyle w:val="affffffb"/>
        <w:ind w:firstLine="480"/>
      </w:pPr>
      <w:r>
        <w:t xml:space="preserve">                        }</w:t>
      </w:r>
    </w:p>
    <w:p w14:paraId="5D7C0404" w14:textId="77777777" w:rsidR="00375063" w:rsidRDefault="00375063" w:rsidP="00375063">
      <w:pPr>
        <w:pStyle w:val="affffffb"/>
        <w:ind w:firstLine="480"/>
      </w:pPr>
      <w:r>
        <w:t xml:space="preserve">                    }</w:t>
      </w:r>
    </w:p>
    <w:p w14:paraId="79B2FA19" w14:textId="77777777" w:rsidR="00375063" w:rsidRDefault="00375063" w:rsidP="00375063">
      <w:pPr>
        <w:pStyle w:val="affffffb"/>
        <w:ind w:firstLine="480"/>
      </w:pPr>
      <w:r>
        <w:t xml:space="preserve">                    reader.Close();</w:t>
      </w:r>
    </w:p>
    <w:p w14:paraId="62317975" w14:textId="77777777" w:rsidR="00375063" w:rsidRDefault="00375063" w:rsidP="00375063">
      <w:pPr>
        <w:pStyle w:val="affffffb"/>
        <w:ind w:firstLine="480"/>
      </w:pPr>
    </w:p>
    <w:p w14:paraId="1F0D5865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 </w:t>
      </w:r>
      <w:r>
        <w:rPr>
          <w:rFonts w:hint="eastAsia"/>
        </w:rPr>
        <w:t>更新</w:t>
      </w:r>
      <w:r>
        <w:rPr>
          <w:rFonts w:hint="eastAsia"/>
        </w:rPr>
        <w:t xml:space="preserve"> dataGridView</w:t>
      </w:r>
    </w:p>
    <w:p w14:paraId="5E04DAD4" w14:textId="77777777" w:rsidR="00375063" w:rsidRDefault="00375063" w:rsidP="00375063">
      <w:pPr>
        <w:pStyle w:val="affffffb"/>
        <w:ind w:firstLine="480"/>
      </w:pPr>
      <w:r>
        <w:t xml:space="preserve">                    foreach(var p in points)</w:t>
      </w:r>
    </w:p>
    <w:p w14:paraId="7B4BE36F" w14:textId="77777777" w:rsidR="00375063" w:rsidRDefault="00375063" w:rsidP="00375063">
      <w:pPr>
        <w:pStyle w:val="affffffb"/>
        <w:ind w:firstLine="480"/>
      </w:pPr>
      <w:r>
        <w:t xml:space="preserve">                    {</w:t>
      </w:r>
    </w:p>
    <w:p w14:paraId="29611329" w14:textId="77777777" w:rsidR="00375063" w:rsidRDefault="00375063" w:rsidP="00375063">
      <w:pPr>
        <w:pStyle w:val="affffffb"/>
        <w:ind w:firstLine="480"/>
      </w:pPr>
      <w:r>
        <w:lastRenderedPageBreak/>
        <w:t xml:space="preserve">                        dataGridView1.Rows.Add(p.ID, p.X, p.Y, p.Z);</w:t>
      </w:r>
    </w:p>
    <w:p w14:paraId="0C28CCDC" w14:textId="77777777" w:rsidR="00375063" w:rsidRDefault="00375063" w:rsidP="00375063">
      <w:pPr>
        <w:pStyle w:val="affffffb"/>
        <w:ind w:firstLine="480"/>
      </w:pPr>
      <w:r>
        <w:t xml:space="preserve">                    }</w:t>
      </w:r>
    </w:p>
    <w:p w14:paraId="1447D9E8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//</w:t>
      </w:r>
      <w:r>
        <w:rPr>
          <w:rFonts w:hint="eastAsia"/>
        </w:rPr>
        <w:t>提示成功</w:t>
      </w:r>
    </w:p>
    <w:p w14:paraId="237F65C9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toolStripStatusLabel1.Text = "</w:t>
      </w:r>
      <w:r>
        <w:rPr>
          <w:rFonts w:hint="eastAsia"/>
        </w:rPr>
        <w:t>状态：导入成功</w:t>
      </w:r>
      <w:r>
        <w:rPr>
          <w:rFonts w:hint="eastAsia"/>
        </w:rPr>
        <w:t>";</w:t>
      </w:r>
    </w:p>
    <w:p w14:paraId="697094F4" w14:textId="77777777" w:rsidR="00375063" w:rsidRDefault="00375063" w:rsidP="00375063">
      <w:pPr>
        <w:pStyle w:val="affffffb"/>
        <w:ind w:firstLine="480"/>
      </w:pPr>
      <w:r>
        <w:t xml:space="preserve">                    tabControl1.SelectedIndex = 0;</w:t>
      </w:r>
    </w:p>
    <w:p w14:paraId="1F0F32AE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    MessageBox.Show("</w:t>
      </w:r>
      <w:r>
        <w:rPr>
          <w:rFonts w:hint="eastAsia"/>
        </w:rPr>
        <w:t>导入成功</w:t>
      </w:r>
      <w:r>
        <w:rPr>
          <w:rFonts w:hint="eastAsia"/>
        </w:rPr>
        <w:t>");</w:t>
      </w:r>
    </w:p>
    <w:p w14:paraId="2517EF1D" w14:textId="77777777" w:rsidR="00375063" w:rsidRDefault="00375063" w:rsidP="00375063">
      <w:pPr>
        <w:pStyle w:val="affffffb"/>
        <w:ind w:firstLine="480"/>
      </w:pPr>
      <w:r>
        <w:t xml:space="preserve">                }</w:t>
      </w:r>
    </w:p>
    <w:p w14:paraId="223D0454" w14:textId="77777777" w:rsidR="00375063" w:rsidRDefault="00375063" w:rsidP="00375063">
      <w:pPr>
        <w:pStyle w:val="affffffb"/>
        <w:ind w:firstLine="480"/>
      </w:pPr>
    </w:p>
    <w:p w14:paraId="19DBC75C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1F7BDAC8" w14:textId="77777777" w:rsidR="00375063" w:rsidRDefault="00375063" w:rsidP="00375063">
      <w:pPr>
        <w:pStyle w:val="affffffb"/>
        <w:ind w:firstLine="480"/>
      </w:pPr>
      <w:r>
        <w:t xml:space="preserve">            catch (Exception)</w:t>
      </w:r>
    </w:p>
    <w:p w14:paraId="6D84F3A2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20838AE9" w14:textId="77777777" w:rsidR="00375063" w:rsidRDefault="00375063" w:rsidP="00375063">
      <w:pPr>
        <w:pStyle w:val="affffffb"/>
        <w:ind w:firstLine="480"/>
      </w:pPr>
    </w:p>
    <w:p w14:paraId="7174C643" w14:textId="77777777" w:rsidR="00375063" w:rsidRDefault="00375063" w:rsidP="00375063">
      <w:pPr>
        <w:pStyle w:val="affffffb"/>
        <w:ind w:firstLine="480"/>
      </w:pPr>
      <w:r>
        <w:t xml:space="preserve">                throw;</w:t>
      </w:r>
    </w:p>
    <w:p w14:paraId="27E6EC55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6105333F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1F8BE4D6" w14:textId="77777777" w:rsidR="00375063" w:rsidRDefault="00375063" w:rsidP="00375063">
      <w:pPr>
        <w:pStyle w:val="affffffb"/>
        <w:ind w:firstLine="480"/>
      </w:pPr>
    </w:p>
    <w:p w14:paraId="54D69D43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执行计算</w:t>
      </w:r>
    </w:p>
    <w:p w14:paraId="485C0408" w14:textId="77777777" w:rsidR="00375063" w:rsidRDefault="00375063" w:rsidP="00375063">
      <w:pPr>
        <w:pStyle w:val="affffffb"/>
        <w:ind w:firstLine="480"/>
      </w:pPr>
      <w:r>
        <w:t xml:space="preserve">        private void toolStripButton2_Click(object sender, EventArgs e)</w:t>
      </w:r>
    </w:p>
    <w:p w14:paraId="0D1387F1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4152E4A5" w14:textId="77777777" w:rsidR="00375063" w:rsidRDefault="00375063" w:rsidP="00375063">
      <w:pPr>
        <w:pStyle w:val="affffffb"/>
        <w:ind w:firstLine="480"/>
      </w:pPr>
      <w:r>
        <w:t xml:space="preserve">            if (points.Count == 0)</w:t>
      </w:r>
    </w:p>
    <w:p w14:paraId="241A5B58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222F0ACC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MessageBox.Show("</w:t>
      </w:r>
      <w:r>
        <w:rPr>
          <w:rFonts w:hint="eastAsia"/>
        </w:rPr>
        <w:t>请导入数据</w:t>
      </w:r>
      <w:r>
        <w:rPr>
          <w:rFonts w:hint="eastAsia"/>
        </w:rPr>
        <w:t>");</w:t>
      </w:r>
    </w:p>
    <w:p w14:paraId="01BE070F" w14:textId="77777777" w:rsidR="00375063" w:rsidRDefault="00375063" w:rsidP="00375063">
      <w:pPr>
        <w:pStyle w:val="affffffb"/>
        <w:ind w:firstLine="480"/>
      </w:pPr>
      <w:r>
        <w:t xml:space="preserve">                return;</w:t>
      </w:r>
    </w:p>
    <w:p w14:paraId="722180D8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0A58D9BB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存储用户变量</w:t>
      </w:r>
    </w:p>
    <w:p w14:paraId="0DA59DB3" w14:textId="77777777" w:rsidR="00375063" w:rsidRDefault="00375063" w:rsidP="00375063">
      <w:pPr>
        <w:pStyle w:val="affffffb"/>
        <w:ind w:firstLine="480"/>
      </w:pPr>
      <w:r>
        <w:t xml:space="preserve">            UserInput.min_samples = </w:t>
      </w:r>
      <w:r>
        <w:lastRenderedPageBreak/>
        <w:t>Convert.ToInt32(textBox1.Text.Trim());</w:t>
      </w:r>
    </w:p>
    <w:p w14:paraId="259F8970" w14:textId="77777777" w:rsidR="00375063" w:rsidRDefault="00375063" w:rsidP="00375063">
      <w:pPr>
        <w:pStyle w:val="affffffb"/>
        <w:ind w:firstLine="480"/>
      </w:pPr>
      <w:r>
        <w:t xml:space="preserve">            UserInput.threshold = Convert.ToDouble(textBox2.Text.Trim());</w:t>
      </w:r>
    </w:p>
    <w:p w14:paraId="74684402" w14:textId="77777777" w:rsidR="00375063" w:rsidRDefault="00375063" w:rsidP="00375063">
      <w:pPr>
        <w:pStyle w:val="affffffb"/>
        <w:ind w:firstLine="480"/>
      </w:pPr>
      <w:r>
        <w:t xml:space="preserve">            UserInput.max_times = Convert.ToInt32(textBox3.Text.Trim());</w:t>
      </w:r>
    </w:p>
    <w:p w14:paraId="5F05F504" w14:textId="77777777" w:rsidR="00375063" w:rsidRDefault="00375063" w:rsidP="00375063">
      <w:pPr>
        <w:pStyle w:val="affffffb"/>
        <w:ind w:firstLine="480"/>
      </w:pPr>
    </w:p>
    <w:p w14:paraId="029570B3" w14:textId="77777777" w:rsidR="00375063" w:rsidRDefault="00375063" w:rsidP="00375063">
      <w:pPr>
        <w:pStyle w:val="affffffb"/>
        <w:ind w:firstLine="480"/>
      </w:pPr>
      <w:r>
        <w:t xml:space="preserve">            Algo algo = new Algo(points);</w:t>
      </w:r>
    </w:p>
    <w:p w14:paraId="3A113920" w14:textId="77777777" w:rsidR="00375063" w:rsidRDefault="00375063" w:rsidP="00375063">
      <w:pPr>
        <w:pStyle w:val="affffffb"/>
        <w:ind w:firstLine="480"/>
      </w:pPr>
      <w:r>
        <w:t xml:space="preserve">            richTextBox1.Text = algo.GetResult();</w:t>
      </w:r>
    </w:p>
    <w:p w14:paraId="41C96003" w14:textId="77777777" w:rsidR="00375063" w:rsidRDefault="00375063" w:rsidP="00375063">
      <w:pPr>
        <w:pStyle w:val="affffffb"/>
        <w:ind w:firstLine="480"/>
      </w:pPr>
    </w:p>
    <w:p w14:paraId="65752655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//</w:t>
      </w:r>
      <w:r>
        <w:rPr>
          <w:rFonts w:hint="eastAsia"/>
        </w:rPr>
        <w:t>提示成功</w:t>
      </w:r>
    </w:p>
    <w:p w14:paraId="5A4C8383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toolStripStatusLabel1.Text = "</w:t>
      </w:r>
      <w:r>
        <w:rPr>
          <w:rFonts w:hint="eastAsia"/>
        </w:rPr>
        <w:t>状态：计算成功</w:t>
      </w:r>
      <w:r>
        <w:rPr>
          <w:rFonts w:hint="eastAsia"/>
        </w:rPr>
        <w:t>";</w:t>
      </w:r>
    </w:p>
    <w:p w14:paraId="445E235D" w14:textId="77777777" w:rsidR="00375063" w:rsidRDefault="00375063" w:rsidP="00375063">
      <w:pPr>
        <w:pStyle w:val="affffffb"/>
        <w:ind w:firstLine="480"/>
      </w:pPr>
      <w:r>
        <w:t xml:space="preserve">            tabControl1.SelectedIndex = 1;</w:t>
      </w:r>
    </w:p>
    <w:p w14:paraId="6A7F7A67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MessageBox.Show("</w:t>
      </w:r>
      <w:r>
        <w:rPr>
          <w:rFonts w:hint="eastAsia"/>
        </w:rPr>
        <w:t>计算成功</w:t>
      </w:r>
      <w:r>
        <w:rPr>
          <w:rFonts w:hint="eastAsia"/>
        </w:rPr>
        <w:t>");</w:t>
      </w:r>
    </w:p>
    <w:p w14:paraId="3787B688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6C725592" w14:textId="77777777" w:rsidR="00375063" w:rsidRDefault="00375063" w:rsidP="00375063">
      <w:pPr>
        <w:pStyle w:val="affffffb"/>
        <w:ind w:firstLine="480"/>
      </w:pPr>
    </w:p>
    <w:p w14:paraId="7949BDE4" w14:textId="77777777" w:rsidR="00375063" w:rsidRDefault="00375063" w:rsidP="00375063">
      <w:pPr>
        <w:pStyle w:val="affffffb"/>
        <w:ind w:firstLine="480"/>
      </w:pPr>
      <w:r>
        <w:t xml:space="preserve">        private void toolStripButton3_Click(object sender, EventArgs e)</w:t>
      </w:r>
    </w:p>
    <w:p w14:paraId="1D06DDC6" w14:textId="77777777" w:rsidR="00375063" w:rsidRDefault="00375063" w:rsidP="00375063">
      <w:pPr>
        <w:pStyle w:val="affffffb"/>
        <w:ind w:firstLine="480"/>
      </w:pPr>
      <w:r>
        <w:t xml:space="preserve">        {</w:t>
      </w:r>
    </w:p>
    <w:p w14:paraId="2B76B7D8" w14:textId="77777777" w:rsidR="00375063" w:rsidRDefault="00375063" w:rsidP="00375063">
      <w:pPr>
        <w:pStyle w:val="affffffb"/>
        <w:ind w:firstLine="480"/>
      </w:pPr>
      <w:r>
        <w:t xml:space="preserve">            if (points.Count == 0)</w:t>
      </w:r>
    </w:p>
    <w:p w14:paraId="047794D1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7A94C401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MessageBox.Show("</w:t>
      </w:r>
      <w:r>
        <w:rPr>
          <w:rFonts w:hint="eastAsia"/>
        </w:rPr>
        <w:t>请导入数据</w:t>
      </w:r>
      <w:r>
        <w:rPr>
          <w:rFonts w:hint="eastAsia"/>
        </w:rPr>
        <w:t>");</w:t>
      </w:r>
    </w:p>
    <w:p w14:paraId="38304F67" w14:textId="77777777" w:rsidR="00375063" w:rsidRDefault="00375063" w:rsidP="00375063">
      <w:pPr>
        <w:pStyle w:val="affffffb"/>
        <w:ind w:firstLine="480"/>
      </w:pPr>
      <w:r>
        <w:t xml:space="preserve">                return;</w:t>
      </w:r>
    </w:p>
    <w:p w14:paraId="3062F1C5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5EE1D3C1" w14:textId="77777777" w:rsidR="00375063" w:rsidRDefault="00375063" w:rsidP="00375063">
      <w:pPr>
        <w:pStyle w:val="affffffb"/>
        <w:ind w:firstLine="480"/>
      </w:pPr>
    </w:p>
    <w:p w14:paraId="18856E01" w14:textId="77777777" w:rsidR="00375063" w:rsidRDefault="00375063" w:rsidP="00375063">
      <w:pPr>
        <w:pStyle w:val="affffffb"/>
        <w:ind w:firstLine="480"/>
      </w:pPr>
      <w:r>
        <w:t xml:space="preserve">            SaveFileDialog saveFileDialog1 = new SaveFileDialog</w:t>
      </w:r>
    </w:p>
    <w:p w14:paraId="51D9DC80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2DED06EC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FileName = "</w:t>
      </w:r>
      <w:r>
        <w:rPr>
          <w:rFonts w:hint="eastAsia"/>
        </w:rPr>
        <w:t>保存结果</w:t>
      </w:r>
      <w:r>
        <w:rPr>
          <w:rFonts w:hint="eastAsia"/>
        </w:rPr>
        <w:t>",</w:t>
      </w:r>
    </w:p>
    <w:p w14:paraId="792F5F34" w14:textId="77777777" w:rsidR="00375063" w:rsidRDefault="00375063" w:rsidP="00375063">
      <w:pPr>
        <w:pStyle w:val="affffffb"/>
        <w:ind w:firstLine="480"/>
      </w:pPr>
      <w:r>
        <w:t xml:space="preserve">                Filter = "|*.txt"</w:t>
      </w:r>
    </w:p>
    <w:p w14:paraId="29643512" w14:textId="77777777" w:rsidR="00375063" w:rsidRDefault="00375063" w:rsidP="00375063">
      <w:pPr>
        <w:pStyle w:val="affffffb"/>
        <w:ind w:firstLine="480"/>
      </w:pPr>
      <w:r>
        <w:lastRenderedPageBreak/>
        <w:t xml:space="preserve">            };</w:t>
      </w:r>
    </w:p>
    <w:p w14:paraId="0454ABAA" w14:textId="77777777" w:rsidR="00375063" w:rsidRDefault="00375063" w:rsidP="00375063">
      <w:pPr>
        <w:pStyle w:val="affffffb"/>
        <w:ind w:firstLine="480"/>
      </w:pPr>
      <w:r>
        <w:t xml:space="preserve">            if(saveFileDialog1.ShowDialog() == DialogResult.OK)</w:t>
      </w:r>
    </w:p>
    <w:p w14:paraId="3F4A4E1B" w14:textId="77777777" w:rsidR="00375063" w:rsidRDefault="00375063" w:rsidP="00375063">
      <w:pPr>
        <w:pStyle w:val="affffffb"/>
        <w:ind w:firstLine="480"/>
      </w:pPr>
      <w:r>
        <w:t xml:space="preserve">            {</w:t>
      </w:r>
    </w:p>
    <w:p w14:paraId="20A3483D" w14:textId="77777777" w:rsidR="00375063" w:rsidRDefault="00375063" w:rsidP="00375063">
      <w:pPr>
        <w:pStyle w:val="affffffb"/>
        <w:ind w:firstLine="480"/>
      </w:pPr>
      <w:r>
        <w:t xml:space="preserve">                var writer = new StreamWriter(saveFileDialog1.FileName);</w:t>
      </w:r>
    </w:p>
    <w:p w14:paraId="33170B40" w14:textId="77777777" w:rsidR="00375063" w:rsidRDefault="00375063" w:rsidP="00375063">
      <w:pPr>
        <w:pStyle w:val="affffffb"/>
        <w:ind w:firstLine="480"/>
      </w:pPr>
      <w:r>
        <w:t xml:space="preserve">                writer.Write(richTextBox1.Text);</w:t>
      </w:r>
    </w:p>
    <w:p w14:paraId="16176DD8" w14:textId="77777777" w:rsidR="00375063" w:rsidRDefault="00375063" w:rsidP="00375063">
      <w:pPr>
        <w:pStyle w:val="affffffb"/>
        <w:ind w:firstLine="480"/>
      </w:pPr>
      <w:r>
        <w:t xml:space="preserve">                writer.Close();</w:t>
      </w:r>
    </w:p>
    <w:p w14:paraId="1BDDB7E9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//</w:t>
      </w:r>
      <w:r>
        <w:rPr>
          <w:rFonts w:hint="eastAsia"/>
        </w:rPr>
        <w:t>提示成功</w:t>
      </w:r>
    </w:p>
    <w:p w14:paraId="23E52137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toolStripStatusLabel1.Text = "</w:t>
      </w:r>
      <w:r>
        <w:rPr>
          <w:rFonts w:hint="eastAsia"/>
        </w:rPr>
        <w:t>状态：保存成功</w:t>
      </w:r>
      <w:r>
        <w:rPr>
          <w:rFonts w:hint="eastAsia"/>
        </w:rPr>
        <w:t>";</w:t>
      </w:r>
    </w:p>
    <w:p w14:paraId="2837FDF8" w14:textId="77777777" w:rsidR="00375063" w:rsidRDefault="00375063" w:rsidP="00375063">
      <w:pPr>
        <w:pStyle w:val="affffffb"/>
        <w:ind w:firstLine="480"/>
      </w:pPr>
      <w:r>
        <w:t xml:space="preserve">                tabControl1.SelectedIndex = 1;</w:t>
      </w:r>
    </w:p>
    <w:p w14:paraId="0716D569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            MessageBox.Show("</w:t>
      </w:r>
      <w:r>
        <w:rPr>
          <w:rFonts w:hint="eastAsia"/>
        </w:rPr>
        <w:t>保存成功</w:t>
      </w:r>
      <w:r>
        <w:rPr>
          <w:rFonts w:hint="eastAsia"/>
        </w:rPr>
        <w:t>");</w:t>
      </w:r>
    </w:p>
    <w:p w14:paraId="1205C71C" w14:textId="77777777" w:rsidR="00375063" w:rsidRDefault="00375063" w:rsidP="00375063">
      <w:pPr>
        <w:pStyle w:val="affffffb"/>
        <w:ind w:firstLine="480"/>
      </w:pPr>
      <w:r>
        <w:t xml:space="preserve">            }</w:t>
      </w:r>
    </w:p>
    <w:p w14:paraId="02B425DD" w14:textId="77777777" w:rsidR="00375063" w:rsidRDefault="00375063" w:rsidP="00375063">
      <w:pPr>
        <w:pStyle w:val="affffffb"/>
        <w:ind w:firstLine="480"/>
      </w:pPr>
      <w:r>
        <w:t xml:space="preserve">        }</w:t>
      </w:r>
    </w:p>
    <w:p w14:paraId="541D3499" w14:textId="77777777" w:rsidR="00375063" w:rsidRDefault="00375063" w:rsidP="00375063">
      <w:pPr>
        <w:pStyle w:val="affffffb"/>
        <w:ind w:firstLine="480"/>
      </w:pPr>
      <w:r>
        <w:t xml:space="preserve">    }</w:t>
      </w:r>
    </w:p>
    <w:p w14:paraId="7F77BCF4" w14:textId="77777777" w:rsidR="00375063" w:rsidRDefault="00375063" w:rsidP="00375063">
      <w:pPr>
        <w:pStyle w:val="affffffb"/>
        <w:ind w:firstLine="480"/>
      </w:pPr>
    </w:p>
    <w:p w14:paraId="2F98D8A6" w14:textId="77777777" w:rsidR="00375063" w:rsidRDefault="00375063" w:rsidP="00375063">
      <w:pPr>
        <w:pStyle w:val="affffffb"/>
        <w:ind w:firstLine="48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用户输入的参数，静态类</w:t>
      </w:r>
    </w:p>
    <w:p w14:paraId="15BC2376" w14:textId="77777777" w:rsidR="00375063" w:rsidRDefault="00375063" w:rsidP="00375063">
      <w:pPr>
        <w:pStyle w:val="affffffb"/>
        <w:ind w:firstLine="480"/>
      </w:pPr>
      <w:r>
        <w:t xml:space="preserve">    public static class UserInput</w:t>
      </w:r>
    </w:p>
    <w:p w14:paraId="6DA92075" w14:textId="77777777" w:rsidR="00375063" w:rsidRDefault="00375063" w:rsidP="00375063">
      <w:pPr>
        <w:pStyle w:val="affffffb"/>
        <w:ind w:firstLine="480"/>
      </w:pPr>
      <w:r>
        <w:t xml:space="preserve">    {</w:t>
      </w:r>
    </w:p>
    <w:p w14:paraId="0C4F2A5C" w14:textId="77777777" w:rsidR="00375063" w:rsidRDefault="00375063" w:rsidP="00375063">
      <w:pPr>
        <w:pStyle w:val="affffffb"/>
        <w:ind w:firstLine="480"/>
      </w:pPr>
      <w:r>
        <w:t xml:space="preserve">        public static int min_samples;</w:t>
      </w:r>
    </w:p>
    <w:p w14:paraId="5418B6A8" w14:textId="77777777" w:rsidR="00375063" w:rsidRDefault="00375063" w:rsidP="00375063">
      <w:pPr>
        <w:pStyle w:val="affffffb"/>
        <w:ind w:firstLine="480"/>
      </w:pPr>
      <w:r>
        <w:t xml:space="preserve">        public static double threshold;</w:t>
      </w:r>
    </w:p>
    <w:p w14:paraId="53241D74" w14:textId="77777777" w:rsidR="00375063" w:rsidRDefault="00375063" w:rsidP="00375063">
      <w:pPr>
        <w:pStyle w:val="affffffb"/>
        <w:ind w:firstLine="480"/>
      </w:pPr>
      <w:r>
        <w:t xml:space="preserve">        public static int max_times;</w:t>
      </w:r>
    </w:p>
    <w:p w14:paraId="2B8ABD7D" w14:textId="77777777" w:rsidR="00375063" w:rsidRDefault="00375063" w:rsidP="00375063">
      <w:pPr>
        <w:pStyle w:val="affffffb"/>
        <w:ind w:firstLine="480"/>
      </w:pPr>
      <w:r>
        <w:t xml:space="preserve">    }</w:t>
      </w:r>
    </w:p>
    <w:p w14:paraId="328A9C35" w14:textId="04942FCB" w:rsidR="00375063" w:rsidRPr="00375063" w:rsidRDefault="00375063" w:rsidP="00375063">
      <w:pPr>
        <w:pStyle w:val="affffffb"/>
        <w:ind w:firstLine="480"/>
        <w:rPr>
          <w:rFonts w:hint="eastAsia"/>
        </w:rPr>
      </w:pPr>
      <w:r>
        <w:t>}</w:t>
      </w:r>
    </w:p>
    <w:sectPr w:rsidR="00375063" w:rsidRPr="00375063" w:rsidSect="0015253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9B53C" w14:textId="77777777" w:rsidR="0091457F" w:rsidRDefault="0091457F" w:rsidP="001952CC">
      <w:pPr>
        <w:ind w:firstLine="480"/>
      </w:pPr>
      <w:r>
        <w:separator/>
      </w:r>
    </w:p>
  </w:endnote>
  <w:endnote w:type="continuationSeparator" w:id="0">
    <w:p w14:paraId="7B5198F8" w14:textId="77777777" w:rsidR="0091457F" w:rsidRDefault="0091457F" w:rsidP="001952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7E358" w14:textId="77777777" w:rsidR="007E3716" w:rsidRDefault="007E3716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8231308"/>
      <w:docPartObj>
        <w:docPartGallery w:val="Page Numbers (Bottom of Page)"/>
        <w:docPartUnique/>
      </w:docPartObj>
    </w:sdtPr>
    <w:sdtContent>
      <w:p w14:paraId="234C878E" w14:textId="77777777" w:rsidR="0015253C" w:rsidRDefault="0015253C">
        <w:pPr>
          <w:pStyle w:val="aa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1433" w:rsidRPr="00F21433">
          <w:rPr>
            <w:noProof/>
            <w:lang w:val="zh-CN"/>
          </w:rPr>
          <w:t>1</w:t>
        </w:r>
        <w:r>
          <w:fldChar w:fldCharType="end"/>
        </w:r>
      </w:p>
    </w:sdtContent>
  </w:sdt>
  <w:p w14:paraId="49F92695" w14:textId="77777777" w:rsidR="0015253C" w:rsidRDefault="0015253C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AFC7" w14:textId="77777777" w:rsidR="007E3716" w:rsidRDefault="007E3716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D446B" w14:textId="77777777" w:rsidR="0091457F" w:rsidRDefault="0091457F" w:rsidP="001952CC">
      <w:pPr>
        <w:ind w:firstLine="480"/>
      </w:pPr>
      <w:r>
        <w:separator/>
      </w:r>
    </w:p>
  </w:footnote>
  <w:footnote w:type="continuationSeparator" w:id="0">
    <w:p w14:paraId="02A98646" w14:textId="77777777" w:rsidR="0091457F" w:rsidRDefault="0091457F" w:rsidP="001952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30577" w14:textId="77777777" w:rsidR="007E3716" w:rsidRDefault="007E3716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6DCBB" w14:textId="77777777" w:rsidR="007E3716" w:rsidRDefault="007E3716" w:rsidP="00226230">
    <w:pP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3A3FD" w14:textId="77777777" w:rsidR="007E3716" w:rsidRDefault="007E3716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47075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ED6605EA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CD06F71E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A39281B2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3838332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D4403BF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262E387A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CC08095C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7D00E40E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609834A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14C8B632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7CA5239"/>
    <w:multiLevelType w:val="hybridMultilevel"/>
    <w:tmpl w:val="AEB6F72A"/>
    <w:lvl w:ilvl="0" w:tplc="FC9473B2">
      <w:start w:val="1"/>
      <w:numFmt w:val="bullet"/>
      <w:lvlText w:val="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1865039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91F4AA4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62037FF"/>
    <w:multiLevelType w:val="hybridMultilevel"/>
    <w:tmpl w:val="EE82798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39EF476F"/>
    <w:multiLevelType w:val="hybridMultilevel"/>
    <w:tmpl w:val="5AD2AC1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3C0A0F27"/>
    <w:multiLevelType w:val="hybridMultilevel"/>
    <w:tmpl w:val="FA040D0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40AC56B0"/>
    <w:multiLevelType w:val="hybridMultilevel"/>
    <w:tmpl w:val="E6EA50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51E6186"/>
    <w:multiLevelType w:val="multilevel"/>
    <w:tmpl w:val="4C585CA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1"/>
      <w:suff w:val="nothing"/>
      <w:lvlText w:val="（%5）"/>
      <w:lvlJc w:val="left"/>
      <w:pPr>
        <w:ind w:left="0" w:firstLine="400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62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19" w15:restartNumberingAfterBreak="0">
    <w:nsid w:val="47E56360"/>
    <w:multiLevelType w:val="hybridMultilevel"/>
    <w:tmpl w:val="38AC6B30"/>
    <w:lvl w:ilvl="0" w:tplc="FC9473B2">
      <w:start w:val="1"/>
      <w:numFmt w:val="bullet"/>
      <w:lvlText w:val="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52676D56"/>
    <w:multiLevelType w:val="multilevel"/>
    <w:tmpl w:val="BA48EF80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space"/>
      <w:lvlText w:val="%2."/>
      <w:lvlJc w:val="left"/>
      <w:pPr>
        <w:ind w:left="0" w:firstLine="0"/>
      </w:pPr>
      <w:rPr>
        <w:rFonts w:hint="eastAsia"/>
        <w:b/>
        <w:em w:val="none"/>
      </w:rPr>
    </w:lvl>
    <w:lvl w:ilvl="2">
      <w:start w:val="1"/>
      <w:numFmt w:val="decimal"/>
      <w:pStyle w:val="31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1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2.%3.%4.%5.%6.%7.%8.%9"/>
      <w:lvlJc w:val="left"/>
      <w:pPr>
        <w:ind w:left="0" w:firstLine="0"/>
      </w:pPr>
      <w:rPr>
        <w:rFonts w:hint="eastAsia"/>
      </w:rPr>
    </w:lvl>
  </w:abstractNum>
  <w:abstractNum w:abstractNumId="21" w15:restartNumberingAfterBreak="0">
    <w:nsid w:val="560D68C6"/>
    <w:multiLevelType w:val="multilevel"/>
    <w:tmpl w:val="BACCB6D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2" w15:restartNumberingAfterBreak="0">
    <w:nsid w:val="5C9C0A90"/>
    <w:multiLevelType w:val="multilevel"/>
    <w:tmpl w:val="BACCB6D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3" w15:restartNumberingAfterBreak="0">
    <w:nsid w:val="5F5932A9"/>
    <w:multiLevelType w:val="hybridMultilevel"/>
    <w:tmpl w:val="58703E2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602820E5"/>
    <w:multiLevelType w:val="hybridMultilevel"/>
    <w:tmpl w:val="342A9156"/>
    <w:lvl w:ilvl="0" w:tplc="04090001">
      <w:start w:val="1"/>
      <w:numFmt w:val="bullet"/>
      <w:lvlText w:val=""/>
      <w:lvlJc w:val="left"/>
      <w:pPr>
        <w:ind w:left="13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40"/>
      </w:pPr>
      <w:rPr>
        <w:rFonts w:ascii="Wingdings" w:hAnsi="Wingdings" w:hint="default"/>
      </w:rPr>
    </w:lvl>
  </w:abstractNum>
  <w:abstractNum w:abstractNumId="25" w15:restartNumberingAfterBreak="0">
    <w:nsid w:val="6301563D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58434957">
    <w:abstractNumId w:val="20"/>
  </w:num>
  <w:num w:numId="2" w16cid:durableId="2039116564">
    <w:abstractNumId w:val="0"/>
  </w:num>
  <w:num w:numId="3" w16cid:durableId="1498500966">
    <w:abstractNumId w:val="12"/>
  </w:num>
  <w:num w:numId="4" w16cid:durableId="1501001604">
    <w:abstractNumId w:val="13"/>
  </w:num>
  <w:num w:numId="5" w16cid:durableId="1335455112">
    <w:abstractNumId w:val="9"/>
  </w:num>
  <w:num w:numId="6" w16cid:durableId="1540625482">
    <w:abstractNumId w:val="4"/>
  </w:num>
  <w:num w:numId="7" w16cid:durableId="596061650">
    <w:abstractNumId w:val="3"/>
  </w:num>
  <w:num w:numId="8" w16cid:durableId="2073968656">
    <w:abstractNumId w:val="2"/>
  </w:num>
  <w:num w:numId="9" w16cid:durableId="1780417201">
    <w:abstractNumId w:val="1"/>
  </w:num>
  <w:num w:numId="10" w16cid:durableId="130173696">
    <w:abstractNumId w:val="10"/>
  </w:num>
  <w:num w:numId="11" w16cid:durableId="1044523925">
    <w:abstractNumId w:val="8"/>
  </w:num>
  <w:num w:numId="12" w16cid:durableId="1779793087">
    <w:abstractNumId w:val="7"/>
  </w:num>
  <w:num w:numId="13" w16cid:durableId="1824394347">
    <w:abstractNumId w:val="6"/>
  </w:num>
  <w:num w:numId="14" w16cid:durableId="1379475893">
    <w:abstractNumId w:val="5"/>
  </w:num>
  <w:num w:numId="15" w16cid:durableId="939871274">
    <w:abstractNumId w:val="25"/>
  </w:num>
  <w:num w:numId="16" w16cid:durableId="301227674">
    <w:abstractNumId w:val="18"/>
  </w:num>
  <w:num w:numId="17" w16cid:durableId="354890104">
    <w:abstractNumId w:val="22"/>
  </w:num>
  <w:num w:numId="18" w16cid:durableId="1285651894">
    <w:abstractNumId w:val="21"/>
  </w:num>
  <w:num w:numId="19" w16cid:durableId="1067722669">
    <w:abstractNumId w:val="19"/>
  </w:num>
  <w:num w:numId="20" w16cid:durableId="1123038883">
    <w:abstractNumId w:val="16"/>
  </w:num>
  <w:num w:numId="21" w16cid:durableId="1648320620">
    <w:abstractNumId w:val="23"/>
  </w:num>
  <w:num w:numId="22" w16cid:durableId="939024614">
    <w:abstractNumId w:val="11"/>
  </w:num>
  <w:num w:numId="23" w16cid:durableId="224461471">
    <w:abstractNumId w:val="15"/>
  </w:num>
  <w:num w:numId="24" w16cid:durableId="572811153">
    <w:abstractNumId w:val="24"/>
  </w:num>
  <w:num w:numId="25" w16cid:durableId="1464956950">
    <w:abstractNumId w:val="17"/>
  </w:num>
  <w:num w:numId="26" w16cid:durableId="8282086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CEC"/>
    <w:rsid w:val="000010FC"/>
    <w:rsid w:val="00032DDC"/>
    <w:rsid w:val="00052EC4"/>
    <w:rsid w:val="0006487D"/>
    <w:rsid w:val="00066C01"/>
    <w:rsid w:val="00083683"/>
    <w:rsid w:val="00100067"/>
    <w:rsid w:val="00113064"/>
    <w:rsid w:val="0012359E"/>
    <w:rsid w:val="0015253C"/>
    <w:rsid w:val="00162CF0"/>
    <w:rsid w:val="00176CDC"/>
    <w:rsid w:val="001952CC"/>
    <w:rsid w:val="001A2390"/>
    <w:rsid w:val="001C7660"/>
    <w:rsid w:val="001D16D3"/>
    <w:rsid w:val="001D22C7"/>
    <w:rsid w:val="001D6E13"/>
    <w:rsid w:val="001E0CF0"/>
    <w:rsid w:val="001F6317"/>
    <w:rsid w:val="00210EA3"/>
    <w:rsid w:val="00226230"/>
    <w:rsid w:val="00290573"/>
    <w:rsid w:val="00296889"/>
    <w:rsid w:val="002A54E4"/>
    <w:rsid w:val="00365C7C"/>
    <w:rsid w:val="00375063"/>
    <w:rsid w:val="00391E8E"/>
    <w:rsid w:val="003A71CF"/>
    <w:rsid w:val="003B38E9"/>
    <w:rsid w:val="003F296E"/>
    <w:rsid w:val="004338DF"/>
    <w:rsid w:val="00474BFB"/>
    <w:rsid w:val="004A3EEE"/>
    <w:rsid w:val="004B75D6"/>
    <w:rsid w:val="004D718F"/>
    <w:rsid w:val="004E3A8B"/>
    <w:rsid w:val="004F2EE9"/>
    <w:rsid w:val="00510B49"/>
    <w:rsid w:val="005906DE"/>
    <w:rsid w:val="00610457"/>
    <w:rsid w:val="00614268"/>
    <w:rsid w:val="00641F53"/>
    <w:rsid w:val="00647A6B"/>
    <w:rsid w:val="00687E6E"/>
    <w:rsid w:val="006A4F5A"/>
    <w:rsid w:val="006A77D9"/>
    <w:rsid w:val="006B642E"/>
    <w:rsid w:val="006D2CEC"/>
    <w:rsid w:val="00746CA6"/>
    <w:rsid w:val="007500FF"/>
    <w:rsid w:val="00753452"/>
    <w:rsid w:val="00776889"/>
    <w:rsid w:val="007E3716"/>
    <w:rsid w:val="007E6006"/>
    <w:rsid w:val="0080136D"/>
    <w:rsid w:val="0081752B"/>
    <w:rsid w:val="0083133D"/>
    <w:rsid w:val="00893CBA"/>
    <w:rsid w:val="008C0188"/>
    <w:rsid w:val="008E1006"/>
    <w:rsid w:val="008F09BB"/>
    <w:rsid w:val="0091457F"/>
    <w:rsid w:val="00966F2D"/>
    <w:rsid w:val="009A637D"/>
    <w:rsid w:val="009C6BB1"/>
    <w:rsid w:val="009F47BE"/>
    <w:rsid w:val="00A04125"/>
    <w:rsid w:val="00A118DF"/>
    <w:rsid w:val="00A139A6"/>
    <w:rsid w:val="00A15EE7"/>
    <w:rsid w:val="00A24B75"/>
    <w:rsid w:val="00AC19D6"/>
    <w:rsid w:val="00AC718E"/>
    <w:rsid w:val="00AE3C42"/>
    <w:rsid w:val="00B0006E"/>
    <w:rsid w:val="00B24C1F"/>
    <w:rsid w:val="00BF1BC9"/>
    <w:rsid w:val="00BF36E8"/>
    <w:rsid w:val="00C15713"/>
    <w:rsid w:val="00C662E5"/>
    <w:rsid w:val="00C72FA4"/>
    <w:rsid w:val="00D81E52"/>
    <w:rsid w:val="00D95FD1"/>
    <w:rsid w:val="00DB4F27"/>
    <w:rsid w:val="00DD1CAE"/>
    <w:rsid w:val="00DF733B"/>
    <w:rsid w:val="00E123CD"/>
    <w:rsid w:val="00E2659A"/>
    <w:rsid w:val="00E43B3A"/>
    <w:rsid w:val="00E72138"/>
    <w:rsid w:val="00E843B5"/>
    <w:rsid w:val="00E928FC"/>
    <w:rsid w:val="00EA5548"/>
    <w:rsid w:val="00EB1CA7"/>
    <w:rsid w:val="00EC55E0"/>
    <w:rsid w:val="00F21433"/>
    <w:rsid w:val="00F479C7"/>
    <w:rsid w:val="00F51883"/>
    <w:rsid w:val="00F71E1C"/>
    <w:rsid w:val="00F90FAE"/>
    <w:rsid w:val="00F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8EBA7"/>
  <w15:chartTrackingRefBased/>
  <w15:docId w15:val="{F1B873CE-31E6-43BD-A230-08A1ECC2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A4F5A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next w:val="a2"/>
    <w:link w:val="10"/>
    <w:uiPriority w:val="9"/>
    <w:qFormat/>
    <w:rsid w:val="00052EC4"/>
    <w:pPr>
      <w:keepNext/>
      <w:keepLines/>
      <w:numPr>
        <w:numId w:val="1"/>
      </w:numPr>
      <w:outlineLvl w:val="0"/>
    </w:pPr>
    <w:rPr>
      <w:rFonts w:ascii="Times New Roman" w:eastAsiaTheme="majorEastAsia" w:hAnsi="Times New Roman"/>
      <w:b/>
      <w:bCs/>
      <w:kern w:val="44"/>
      <w:sz w:val="36"/>
      <w:szCs w:val="44"/>
    </w:rPr>
  </w:style>
  <w:style w:type="paragraph" w:styleId="21">
    <w:name w:val="heading 2"/>
    <w:next w:val="a2"/>
    <w:link w:val="22"/>
    <w:uiPriority w:val="9"/>
    <w:unhideWhenUsed/>
    <w:qFormat/>
    <w:rsid w:val="00474BFB"/>
    <w:pPr>
      <w:keepNext/>
      <w:keepLines/>
      <w:numPr>
        <w:ilvl w:val="1"/>
        <w:numId w:val="1"/>
      </w:numPr>
      <w:outlineLvl w:val="1"/>
    </w:pPr>
    <w:rPr>
      <w:rFonts w:ascii="Times New Roman" w:eastAsiaTheme="majorEastAsia" w:hAnsi="Times New Roman" w:cstheme="majorBidi"/>
      <w:b/>
      <w:bCs/>
      <w:sz w:val="30"/>
      <w:szCs w:val="32"/>
    </w:rPr>
  </w:style>
  <w:style w:type="paragraph" w:styleId="31">
    <w:name w:val="heading 3"/>
    <w:next w:val="a2"/>
    <w:link w:val="32"/>
    <w:uiPriority w:val="9"/>
    <w:unhideWhenUsed/>
    <w:qFormat/>
    <w:rsid w:val="00474BFB"/>
    <w:pPr>
      <w:keepNext/>
      <w:keepLines/>
      <w:numPr>
        <w:ilvl w:val="2"/>
        <w:numId w:val="1"/>
      </w:numPr>
      <w:outlineLvl w:val="2"/>
    </w:pPr>
    <w:rPr>
      <w:rFonts w:ascii="Times New Roman" w:eastAsiaTheme="majorEastAsia" w:hAnsi="Times New Roman"/>
      <w:b/>
      <w:bCs/>
      <w:sz w:val="28"/>
      <w:szCs w:val="32"/>
    </w:rPr>
  </w:style>
  <w:style w:type="paragraph" w:styleId="41">
    <w:name w:val="heading 4"/>
    <w:next w:val="a2"/>
    <w:link w:val="42"/>
    <w:uiPriority w:val="9"/>
    <w:unhideWhenUsed/>
    <w:qFormat/>
    <w:rsid w:val="00100067"/>
    <w:pPr>
      <w:keepNext/>
      <w:keepLines/>
      <w:numPr>
        <w:ilvl w:val="3"/>
        <w:numId w:val="1"/>
      </w:numPr>
      <w:outlineLvl w:val="3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51">
    <w:name w:val="heading 5"/>
    <w:next w:val="a2"/>
    <w:link w:val="52"/>
    <w:uiPriority w:val="9"/>
    <w:unhideWhenUsed/>
    <w:qFormat/>
    <w:rsid w:val="00474BFB"/>
    <w:pPr>
      <w:keepNext/>
      <w:keepLines/>
      <w:numPr>
        <w:ilvl w:val="4"/>
        <w:numId w:val="16"/>
      </w:numPr>
      <w:outlineLvl w:val="4"/>
    </w:pPr>
    <w:rPr>
      <w:rFonts w:ascii="Times New Roman" w:hAnsi="Times New Roman"/>
      <w:b/>
      <w:bCs/>
      <w:sz w:val="28"/>
      <w:szCs w:val="28"/>
    </w:rPr>
  </w:style>
  <w:style w:type="paragraph" w:styleId="6">
    <w:name w:val="heading 6"/>
    <w:next w:val="a2"/>
    <w:link w:val="60"/>
    <w:uiPriority w:val="9"/>
    <w:unhideWhenUsed/>
    <w:qFormat/>
    <w:rsid w:val="00F21433"/>
    <w:pPr>
      <w:keepNext/>
      <w:keepLines/>
      <w:numPr>
        <w:ilvl w:val="5"/>
        <w:numId w:val="16"/>
      </w:numPr>
      <w:outlineLvl w:val="5"/>
    </w:pPr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7">
    <w:name w:val="heading 7"/>
    <w:next w:val="a2"/>
    <w:link w:val="7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6"/>
    </w:pPr>
    <w:rPr>
      <w:rFonts w:ascii="Times New Roman" w:hAnsi="Times New Roman"/>
      <w:b/>
      <w:bCs/>
      <w:sz w:val="24"/>
      <w:szCs w:val="24"/>
    </w:rPr>
  </w:style>
  <w:style w:type="paragraph" w:styleId="8">
    <w:name w:val="heading 8"/>
    <w:next w:val="a2"/>
    <w:link w:val="8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next w:val="a2"/>
    <w:link w:val="90"/>
    <w:uiPriority w:val="9"/>
    <w:semiHidden/>
    <w:unhideWhenUsed/>
    <w:qFormat/>
    <w:rsid w:val="00474BFB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9"/>
    <w:rsid w:val="00052EC4"/>
    <w:rPr>
      <w:rFonts w:ascii="Times New Roman" w:eastAsiaTheme="majorEastAsia" w:hAnsi="Times New Roman"/>
      <w:b/>
      <w:bCs/>
      <w:kern w:val="44"/>
      <w:sz w:val="36"/>
      <w:szCs w:val="44"/>
    </w:rPr>
  </w:style>
  <w:style w:type="character" w:customStyle="1" w:styleId="22">
    <w:name w:val="标题 2 字符"/>
    <w:basedOn w:val="a3"/>
    <w:link w:val="21"/>
    <w:uiPriority w:val="9"/>
    <w:rsid w:val="00474BFB"/>
    <w:rPr>
      <w:rFonts w:ascii="Times New Roman" w:eastAsiaTheme="majorEastAsia" w:hAnsi="Times New Roman" w:cstheme="majorBidi"/>
      <w:b/>
      <w:bCs/>
      <w:sz w:val="30"/>
      <w:szCs w:val="32"/>
    </w:rPr>
  </w:style>
  <w:style w:type="character" w:customStyle="1" w:styleId="32">
    <w:name w:val="标题 3 字符"/>
    <w:basedOn w:val="a3"/>
    <w:link w:val="31"/>
    <w:uiPriority w:val="9"/>
    <w:rsid w:val="00474BFB"/>
    <w:rPr>
      <w:rFonts w:ascii="Times New Roman" w:eastAsiaTheme="majorEastAsia" w:hAnsi="Times New Roman"/>
      <w:b/>
      <w:bCs/>
      <w:sz w:val="28"/>
      <w:szCs w:val="32"/>
    </w:rPr>
  </w:style>
  <w:style w:type="character" w:customStyle="1" w:styleId="42">
    <w:name w:val="标题 4 字符"/>
    <w:basedOn w:val="a3"/>
    <w:link w:val="41"/>
    <w:uiPriority w:val="9"/>
    <w:rsid w:val="00100067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a6">
    <w:name w:val="Table Grid"/>
    <w:basedOn w:val="a4"/>
    <w:uiPriority w:val="39"/>
    <w:rsid w:val="00365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2"/>
    <w:next w:val="a2"/>
    <w:autoRedefine/>
    <w:uiPriority w:val="39"/>
    <w:unhideWhenUsed/>
    <w:rsid w:val="003B38E9"/>
  </w:style>
  <w:style w:type="paragraph" w:styleId="TOC2">
    <w:name w:val="toc 2"/>
    <w:basedOn w:val="a2"/>
    <w:next w:val="a2"/>
    <w:autoRedefine/>
    <w:uiPriority w:val="39"/>
    <w:unhideWhenUsed/>
    <w:rsid w:val="00614268"/>
    <w:pPr>
      <w:ind w:leftChars="200" w:left="420"/>
    </w:pPr>
  </w:style>
  <w:style w:type="paragraph" w:styleId="TOC3">
    <w:name w:val="toc 3"/>
    <w:basedOn w:val="a2"/>
    <w:next w:val="a2"/>
    <w:autoRedefine/>
    <w:uiPriority w:val="39"/>
    <w:unhideWhenUsed/>
    <w:rsid w:val="003B38E9"/>
    <w:pPr>
      <w:ind w:leftChars="400" w:left="840"/>
    </w:pPr>
  </w:style>
  <w:style w:type="character" w:styleId="a7">
    <w:name w:val="Hyperlink"/>
    <w:basedOn w:val="a3"/>
    <w:uiPriority w:val="99"/>
    <w:unhideWhenUsed/>
    <w:rsid w:val="003B38E9"/>
    <w:rPr>
      <w:color w:val="0563C1" w:themeColor="hyperlink"/>
      <w:u w:val="single"/>
    </w:rPr>
  </w:style>
  <w:style w:type="paragraph" w:styleId="a8">
    <w:name w:val="header"/>
    <w:basedOn w:val="a2"/>
    <w:link w:val="a9"/>
    <w:uiPriority w:val="99"/>
    <w:unhideWhenUsed/>
    <w:rsid w:val="001952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3"/>
    <w:link w:val="a8"/>
    <w:uiPriority w:val="99"/>
    <w:rsid w:val="001952CC"/>
    <w:rPr>
      <w:sz w:val="18"/>
      <w:szCs w:val="18"/>
    </w:rPr>
  </w:style>
  <w:style w:type="paragraph" w:styleId="aa">
    <w:name w:val="footer"/>
    <w:basedOn w:val="a2"/>
    <w:link w:val="ab"/>
    <w:uiPriority w:val="99"/>
    <w:unhideWhenUsed/>
    <w:rsid w:val="001952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3"/>
    <w:link w:val="aa"/>
    <w:uiPriority w:val="99"/>
    <w:rsid w:val="001952CC"/>
    <w:rPr>
      <w:sz w:val="18"/>
      <w:szCs w:val="18"/>
    </w:rPr>
  </w:style>
  <w:style w:type="paragraph" w:customStyle="1" w:styleId="ac">
    <w:name w:val="图"/>
    <w:link w:val="Char"/>
    <w:qFormat/>
    <w:rsid w:val="00F71E1C"/>
    <w:pPr>
      <w:keepNext/>
      <w:jc w:val="center"/>
    </w:pPr>
  </w:style>
  <w:style w:type="paragraph" w:customStyle="1" w:styleId="ad">
    <w:name w:val="表"/>
    <w:next w:val="a2"/>
    <w:link w:val="Char0"/>
    <w:qFormat/>
    <w:rsid w:val="00F71E1C"/>
  </w:style>
  <w:style w:type="character" w:customStyle="1" w:styleId="Char">
    <w:name w:val="图 Char"/>
    <w:basedOn w:val="a3"/>
    <w:link w:val="ac"/>
    <w:rsid w:val="00F71E1C"/>
  </w:style>
  <w:style w:type="paragraph" w:customStyle="1" w:styleId="ae">
    <w:name w:val="图名"/>
    <w:next w:val="a2"/>
    <w:link w:val="Char1"/>
    <w:qFormat/>
    <w:rsid w:val="001D6E13"/>
    <w:pPr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0">
    <w:name w:val="表 Char"/>
    <w:basedOn w:val="Char"/>
    <w:link w:val="ad"/>
    <w:rsid w:val="00F71E1C"/>
  </w:style>
  <w:style w:type="paragraph" w:customStyle="1" w:styleId="af">
    <w:name w:val="表名"/>
    <w:next w:val="ad"/>
    <w:link w:val="Char2"/>
    <w:qFormat/>
    <w:rsid w:val="00066C01"/>
    <w:pPr>
      <w:keepNext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1">
    <w:name w:val="图名 Char"/>
    <w:basedOn w:val="Char0"/>
    <w:link w:val="ae"/>
    <w:rsid w:val="001D6E13"/>
    <w:rPr>
      <w:rFonts w:asciiTheme="majorHAnsi" w:eastAsia="黑体" w:hAnsiTheme="majorHAnsi" w:cstheme="majorBidi"/>
      <w:sz w:val="20"/>
      <w:szCs w:val="20"/>
    </w:rPr>
  </w:style>
  <w:style w:type="paragraph" w:customStyle="1" w:styleId="af0">
    <w:name w:val="公式"/>
    <w:next w:val="af1"/>
    <w:link w:val="Char3"/>
    <w:qFormat/>
    <w:rsid w:val="002A54E4"/>
    <w:pPr>
      <w:tabs>
        <w:tab w:val="center" w:pos="4253"/>
        <w:tab w:val="right" w:pos="8222"/>
      </w:tabs>
    </w:pPr>
    <w:rPr>
      <w:rFonts w:ascii="Cambria Math" w:eastAsia="Cambria Math" w:hAnsi="Cambria Math" w:cstheme="majorBidi"/>
      <w:sz w:val="20"/>
      <w:szCs w:val="20"/>
    </w:rPr>
  </w:style>
  <w:style w:type="character" w:customStyle="1" w:styleId="Char2">
    <w:name w:val="表名 Char"/>
    <w:basedOn w:val="Char1"/>
    <w:link w:val="af"/>
    <w:rsid w:val="00066C01"/>
    <w:rPr>
      <w:rFonts w:asciiTheme="majorHAnsi" w:eastAsia="黑体" w:hAnsiTheme="majorHAnsi" w:cstheme="majorBidi"/>
      <w:sz w:val="20"/>
      <w:szCs w:val="20"/>
    </w:rPr>
  </w:style>
  <w:style w:type="paragraph" w:customStyle="1" w:styleId="af1">
    <w:name w:val="公式名"/>
    <w:link w:val="Char4"/>
    <w:qFormat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customStyle="1" w:styleId="Char3">
    <w:name w:val="公式 Char"/>
    <w:basedOn w:val="Char2"/>
    <w:link w:val="af0"/>
    <w:rsid w:val="002A54E4"/>
    <w:rPr>
      <w:rFonts w:ascii="Cambria Math" w:eastAsia="Cambria Math" w:hAnsi="Cambria Math" w:cstheme="majorBidi"/>
      <w:sz w:val="20"/>
      <w:szCs w:val="20"/>
    </w:rPr>
  </w:style>
  <w:style w:type="paragraph" w:styleId="af2">
    <w:name w:val="caption"/>
    <w:next w:val="a2"/>
    <w:uiPriority w:val="35"/>
    <w:unhideWhenUsed/>
    <w:qFormat/>
    <w:rsid w:val="001D6E13"/>
    <w:rPr>
      <w:rFonts w:asciiTheme="majorHAnsi" w:eastAsia="黑体" w:hAnsiTheme="majorHAnsi" w:cstheme="majorBidi"/>
      <w:sz w:val="20"/>
      <w:szCs w:val="20"/>
    </w:rPr>
  </w:style>
  <w:style w:type="character" w:customStyle="1" w:styleId="Char4">
    <w:name w:val="公式名 Char"/>
    <w:basedOn w:val="Char3"/>
    <w:link w:val="af1"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styleId="af3">
    <w:name w:val="Placeholder Text"/>
    <w:basedOn w:val="a3"/>
    <w:uiPriority w:val="99"/>
    <w:semiHidden/>
    <w:rsid w:val="00753452"/>
    <w:rPr>
      <w:color w:val="808080"/>
    </w:rPr>
  </w:style>
  <w:style w:type="character" w:customStyle="1" w:styleId="52">
    <w:name w:val="标题 5 字符"/>
    <w:basedOn w:val="a3"/>
    <w:link w:val="51"/>
    <w:uiPriority w:val="9"/>
    <w:rsid w:val="00474BFB"/>
    <w:rPr>
      <w:rFonts w:ascii="Times New Roman" w:hAnsi="Times New Roman"/>
      <w:b/>
      <w:bCs/>
      <w:sz w:val="28"/>
      <w:szCs w:val="28"/>
    </w:rPr>
  </w:style>
  <w:style w:type="paragraph" w:styleId="af4">
    <w:name w:val="Title"/>
    <w:next w:val="a2"/>
    <w:link w:val="af5"/>
    <w:uiPriority w:val="10"/>
    <w:qFormat/>
    <w:rsid w:val="003F296E"/>
    <w:pPr>
      <w:spacing w:line="360" w:lineRule="auto"/>
      <w:jc w:val="center"/>
    </w:pPr>
    <w:rPr>
      <w:rFonts w:ascii="Times New Roman" w:hAnsi="Times New Roman"/>
      <w:sz w:val="72"/>
    </w:rPr>
  </w:style>
  <w:style w:type="character" w:customStyle="1" w:styleId="af5">
    <w:name w:val="标题 字符"/>
    <w:basedOn w:val="a3"/>
    <w:link w:val="af4"/>
    <w:uiPriority w:val="10"/>
    <w:rsid w:val="003F296E"/>
    <w:rPr>
      <w:rFonts w:ascii="Times New Roman" w:hAnsi="Times New Roman"/>
      <w:sz w:val="72"/>
    </w:rPr>
  </w:style>
  <w:style w:type="paragraph" w:styleId="af6">
    <w:name w:val="Subtitle"/>
    <w:next w:val="a2"/>
    <w:link w:val="af7"/>
    <w:uiPriority w:val="11"/>
    <w:qFormat/>
    <w:rsid w:val="003F296E"/>
    <w:pPr>
      <w:spacing w:line="360" w:lineRule="auto"/>
      <w:jc w:val="center"/>
    </w:pPr>
    <w:rPr>
      <w:rFonts w:ascii="Times New Roman" w:hAnsi="Times New Roman"/>
      <w:sz w:val="40"/>
    </w:rPr>
  </w:style>
  <w:style w:type="character" w:customStyle="1" w:styleId="af7">
    <w:name w:val="副标题 字符"/>
    <w:basedOn w:val="a3"/>
    <w:link w:val="af6"/>
    <w:uiPriority w:val="11"/>
    <w:rsid w:val="003F296E"/>
    <w:rPr>
      <w:rFonts w:ascii="Times New Roman" w:hAnsi="Times New Roman"/>
      <w:sz w:val="40"/>
    </w:rPr>
  </w:style>
  <w:style w:type="character" w:styleId="af8">
    <w:name w:val="Mention"/>
    <w:basedOn w:val="a3"/>
    <w:uiPriority w:val="99"/>
    <w:semiHidden/>
    <w:unhideWhenUsed/>
    <w:rsid w:val="00474BFB"/>
    <w:rPr>
      <w:color w:val="2B579A"/>
      <w:shd w:val="clear" w:color="auto" w:fill="E6E6E6"/>
    </w:rPr>
  </w:style>
  <w:style w:type="numbering" w:styleId="111111">
    <w:name w:val="Outline List 2"/>
    <w:basedOn w:val="a5"/>
    <w:uiPriority w:val="99"/>
    <w:semiHidden/>
    <w:unhideWhenUsed/>
    <w:rsid w:val="00474BFB"/>
    <w:pPr>
      <w:numPr>
        <w:numId w:val="3"/>
      </w:numPr>
    </w:pPr>
  </w:style>
  <w:style w:type="numbering" w:styleId="1111110">
    <w:name w:val="Outline List 1"/>
    <w:basedOn w:val="a5"/>
    <w:uiPriority w:val="99"/>
    <w:semiHidden/>
    <w:unhideWhenUsed/>
    <w:rsid w:val="00474BFB"/>
    <w:pPr>
      <w:numPr>
        <w:numId w:val="4"/>
      </w:numPr>
    </w:pPr>
  </w:style>
  <w:style w:type="character" w:styleId="HTML">
    <w:name w:val="HTML Variable"/>
    <w:basedOn w:val="a3"/>
    <w:uiPriority w:val="99"/>
    <w:semiHidden/>
    <w:unhideWhenUsed/>
    <w:rsid w:val="00474BFB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3"/>
    <w:uiPriority w:val="99"/>
    <w:semiHidden/>
    <w:unhideWhenUsed/>
    <w:rsid w:val="00474BFB"/>
    <w:rPr>
      <w:i/>
      <w:iCs/>
    </w:rPr>
  </w:style>
  <w:style w:type="character" w:customStyle="1" w:styleId="HTML3">
    <w:name w:val="HTML 地址 字符"/>
    <w:basedOn w:val="a3"/>
    <w:link w:val="HTML2"/>
    <w:uiPriority w:val="99"/>
    <w:semiHidden/>
    <w:rsid w:val="00474BFB"/>
    <w:rPr>
      <w:rFonts w:ascii="Times New Roman" w:hAnsi="Times New Roman"/>
      <w:i/>
      <w:iCs/>
      <w:sz w:val="24"/>
    </w:rPr>
  </w:style>
  <w:style w:type="character" w:styleId="HTML4">
    <w:name w:val="HTML Definition"/>
    <w:basedOn w:val="a3"/>
    <w:uiPriority w:val="99"/>
    <w:semiHidden/>
    <w:unhideWhenUsed/>
    <w:rsid w:val="00474BFB"/>
    <w:rPr>
      <w:i/>
      <w:iCs/>
    </w:rPr>
  </w:style>
  <w:style w:type="character" w:styleId="HTML5">
    <w:name w:val="HTML Keyboard"/>
    <w:basedOn w:val="a3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3"/>
    <w:uiPriority w:val="99"/>
    <w:semiHidden/>
    <w:unhideWhenUsed/>
    <w:rsid w:val="00474BFB"/>
  </w:style>
  <w:style w:type="character" w:styleId="HTML7">
    <w:name w:val="HTML Sample"/>
    <w:basedOn w:val="a3"/>
    <w:uiPriority w:val="99"/>
    <w:semiHidden/>
    <w:unhideWhenUsed/>
    <w:rsid w:val="00474BFB"/>
    <w:rPr>
      <w:rFonts w:ascii="Courier New" w:hAnsi="Courier New" w:cs="Courier New"/>
    </w:rPr>
  </w:style>
  <w:style w:type="character" w:styleId="HTML8">
    <w:name w:val="HTML Cite"/>
    <w:basedOn w:val="a3"/>
    <w:uiPriority w:val="99"/>
    <w:semiHidden/>
    <w:unhideWhenUsed/>
    <w:rsid w:val="00474BFB"/>
    <w:rPr>
      <w:i/>
      <w:iCs/>
    </w:rPr>
  </w:style>
  <w:style w:type="paragraph" w:styleId="HTML9">
    <w:name w:val="HTML Preformatted"/>
    <w:basedOn w:val="a2"/>
    <w:link w:val="HTMLa"/>
    <w:uiPriority w:val="99"/>
    <w:semiHidden/>
    <w:unhideWhenUsed/>
    <w:rsid w:val="00474BFB"/>
    <w:rPr>
      <w:rFonts w:ascii="Courier New" w:hAnsi="Courier New" w:cs="Courier New"/>
      <w:sz w:val="20"/>
      <w:szCs w:val="20"/>
    </w:rPr>
  </w:style>
  <w:style w:type="character" w:customStyle="1" w:styleId="HTMLa">
    <w:name w:val="HTML 预设格式 字符"/>
    <w:basedOn w:val="a3"/>
    <w:link w:val="HTML9"/>
    <w:uiPriority w:val="99"/>
    <w:semiHidden/>
    <w:rsid w:val="00474BFB"/>
    <w:rPr>
      <w:rFonts w:ascii="Courier New" w:hAnsi="Courier New" w:cs="Courier New"/>
      <w:sz w:val="20"/>
      <w:szCs w:val="20"/>
    </w:rPr>
  </w:style>
  <w:style w:type="paragraph" w:styleId="TOC">
    <w:name w:val="TOC Heading"/>
    <w:next w:val="a2"/>
    <w:uiPriority w:val="39"/>
    <w:semiHidden/>
    <w:unhideWhenUsed/>
    <w:qFormat/>
    <w:rsid w:val="00474BFB"/>
    <w:pPr>
      <w:widowControl w:val="0"/>
      <w:spacing w:before="340" w:after="330" w:line="578" w:lineRule="auto"/>
      <w:ind w:firstLineChars="200" w:firstLine="200"/>
      <w:jc w:val="both"/>
    </w:pPr>
    <w:rPr>
      <w:rFonts w:ascii="Times New Roman" w:hAnsi="Times New Roman"/>
      <w:b/>
      <w:bCs/>
      <w:kern w:val="44"/>
      <w:sz w:val="44"/>
      <w:szCs w:val="44"/>
    </w:rPr>
  </w:style>
  <w:style w:type="character" w:customStyle="1" w:styleId="60">
    <w:name w:val="标题 6 字符"/>
    <w:basedOn w:val="a3"/>
    <w:link w:val="6"/>
    <w:uiPriority w:val="9"/>
    <w:rsid w:val="00F21433"/>
    <w:rPr>
      <w:rFonts w:ascii="Times New Roman" w:eastAsiaTheme="majorEastAsia" w:hAnsi="Times New Roman" w:cstheme="majorBidi"/>
      <w:b/>
      <w:bCs/>
      <w:sz w:val="24"/>
      <w:szCs w:val="24"/>
    </w:rPr>
  </w:style>
  <w:style w:type="character" w:customStyle="1" w:styleId="70">
    <w:name w:val="标题 7 字符"/>
    <w:basedOn w:val="a3"/>
    <w:link w:val="7"/>
    <w:uiPriority w:val="9"/>
    <w:semiHidden/>
    <w:rsid w:val="00474BFB"/>
    <w:rPr>
      <w:rFonts w:ascii="Times New Roman" w:hAnsi="Times New Roman"/>
      <w:b/>
      <w:bCs/>
      <w:sz w:val="24"/>
      <w:szCs w:val="24"/>
    </w:rPr>
  </w:style>
  <w:style w:type="character" w:customStyle="1" w:styleId="80">
    <w:name w:val="标题 8 字符"/>
    <w:basedOn w:val="a3"/>
    <w:link w:val="8"/>
    <w:uiPriority w:val="9"/>
    <w:semiHidden/>
    <w:rsid w:val="00474BF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3"/>
    <w:link w:val="9"/>
    <w:uiPriority w:val="9"/>
    <w:semiHidden/>
    <w:rsid w:val="00474BFB"/>
    <w:rPr>
      <w:rFonts w:asciiTheme="majorHAnsi" w:eastAsiaTheme="majorEastAsia" w:hAnsiTheme="majorHAnsi" w:cstheme="majorBidi"/>
      <w:szCs w:val="21"/>
    </w:rPr>
  </w:style>
  <w:style w:type="table" w:styleId="af9">
    <w:name w:val="Table Theme"/>
    <w:basedOn w:val="a4"/>
    <w:uiPriority w:val="99"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ubtle Reference"/>
    <w:basedOn w:val="a3"/>
    <w:uiPriority w:val="31"/>
    <w:rsid w:val="00474BFB"/>
    <w:rPr>
      <w:smallCaps/>
      <w:color w:val="5A5A5A" w:themeColor="text1" w:themeTint="A5"/>
    </w:rPr>
  </w:style>
  <w:style w:type="character" w:styleId="afb">
    <w:name w:val="Subtle Emphasis"/>
    <w:basedOn w:val="a3"/>
    <w:uiPriority w:val="19"/>
    <w:rsid w:val="00474BFB"/>
    <w:rPr>
      <w:i/>
      <w:iCs/>
      <w:color w:val="404040" w:themeColor="text1" w:themeTint="BF"/>
    </w:rPr>
  </w:style>
  <w:style w:type="table" w:styleId="afc">
    <w:name w:val="Colorful Shading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Shading Accent 4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d">
    <w:name w:val="Colorful List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474BFB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e">
    <w:name w:val="Colorful Grid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1">
    <w:name w:val="Colorful Grid Accent 6"/>
    <w:basedOn w:val="a4"/>
    <w:uiPriority w:val="73"/>
    <w:rsid w:val="00474BFB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1">
    <w:name w:val="Table Colorful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olorful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link w:val="aff0"/>
    <w:uiPriority w:val="99"/>
    <w:semiHidden/>
    <w:unhideWhenUsed/>
    <w:rsid w:val="00474BFB"/>
  </w:style>
  <w:style w:type="character" w:customStyle="1" w:styleId="aff0">
    <w:name w:val="称呼 字符"/>
    <w:basedOn w:val="a3"/>
    <w:link w:val="aff"/>
    <w:uiPriority w:val="99"/>
    <w:semiHidden/>
    <w:rsid w:val="00474BFB"/>
    <w:rPr>
      <w:rFonts w:ascii="Times New Roman" w:hAnsi="Times New Roman"/>
      <w:sz w:val="24"/>
    </w:rPr>
  </w:style>
  <w:style w:type="paragraph" w:styleId="aff1">
    <w:name w:val="Plain Text"/>
    <w:basedOn w:val="a2"/>
    <w:link w:val="aff2"/>
    <w:uiPriority w:val="99"/>
    <w:semiHidden/>
    <w:unhideWhenUsed/>
    <w:rsid w:val="00474BFB"/>
    <w:rPr>
      <w:rFonts w:asciiTheme="minorEastAsia" w:hAnsi="Courier New" w:cs="Courier New"/>
    </w:rPr>
  </w:style>
  <w:style w:type="character" w:customStyle="1" w:styleId="aff2">
    <w:name w:val="纯文本 字符"/>
    <w:basedOn w:val="a3"/>
    <w:link w:val="aff1"/>
    <w:uiPriority w:val="99"/>
    <w:semiHidden/>
    <w:rsid w:val="00474BFB"/>
    <w:rPr>
      <w:rFonts w:asciiTheme="minorEastAsia" w:hAnsi="Courier New" w:cs="Courier New"/>
      <w:sz w:val="24"/>
    </w:rPr>
  </w:style>
  <w:style w:type="table" w:styleId="aff3">
    <w:name w:val="Table Elegant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-mail Signature"/>
    <w:basedOn w:val="a2"/>
    <w:link w:val="aff5"/>
    <w:uiPriority w:val="99"/>
    <w:semiHidden/>
    <w:unhideWhenUsed/>
    <w:rsid w:val="00474BFB"/>
  </w:style>
  <w:style w:type="character" w:customStyle="1" w:styleId="aff5">
    <w:name w:val="电子邮件签名 字符"/>
    <w:basedOn w:val="a3"/>
    <w:link w:val="aff4"/>
    <w:uiPriority w:val="99"/>
    <w:semiHidden/>
    <w:rsid w:val="00474BFB"/>
    <w:rPr>
      <w:rFonts w:ascii="Times New Roman" w:hAnsi="Times New Roman"/>
      <w:sz w:val="24"/>
    </w:rPr>
  </w:style>
  <w:style w:type="character" w:styleId="aff6">
    <w:name w:val="FollowedHyperlink"/>
    <w:basedOn w:val="a3"/>
    <w:uiPriority w:val="99"/>
    <w:semiHidden/>
    <w:unhideWhenUsed/>
    <w:rsid w:val="00474BFB"/>
    <w:rPr>
      <w:color w:val="954F72" w:themeColor="followedHyperlink"/>
      <w:u w:val="single"/>
    </w:rPr>
  </w:style>
  <w:style w:type="table" w:styleId="12">
    <w:name w:val="Table Classic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lassic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7">
    <w:name w:val="line number"/>
    <w:basedOn w:val="a3"/>
    <w:uiPriority w:val="99"/>
    <w:semiHidden/>
    <w:unhideWhenUsed/>
    <w:rsid w:val="00474BFB"/>
  </w:style>
  <w:style w:type="paragraph" w:styleId="aff8">
    <w:name w:val="macro"/>
    <w:link w:val="aff9"/>
    <w:uiPriority w:val="99"/>
    <w:semiHidden/>
    <w:unhideWhenUsed/>
    <w:rsid w:val="00474BFB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Chars="200" w:firstLine="200"/>
    </w:pPr>
    <w:rPr>
      <w:rFonts w:ascii="Courier New" w:eastAsia="宋体" w:hAnsi="Courier New" w:cs="Courier New"/>
      <w:sz w:val="24"/>
      <w:szCs w:val="24"/>
    </w:rPr>
  </w:style>
  <w:style w:type="character" w:customStyle="1" w:styleId="aff9">
    <w:name w:val="宏文本 字符"/>
    <w:basedOn w:val="a3"/>
    <w:link w:val="aff8"/>
    <w:uiPriority w:val="99"/>
    <w:semiHidden/>
    <w:rsid w:val="00474BFB"/>
    <w:rPr>
      <w:rFonts w:ascii="Courier New" w:eastAsia="宋体" w:hAnsi="Courier New" w:cs="Courier New"/>
      <w:sz w:val="24"/>
      <w:szCs w:val="24"/>
    </w:rPr>
  </w:style>
  <w:style w:type="paragraph" w:styleId="affa">
    <w:name w:val="envelope return"/>
    <w:basedOn w:val="a2"/>
    <w:uiPriority w:val="99"/>
    <w:semiHidden/>
    <w:unhideWhenUsed/>
    <w:rsid w:val="00474BFB"/>
    <w:pPr>
      <w:snapToGrid w:val="0"/>
    </w:pPr>
    <w:rPr>
      <w:rFonts w:asciiTheme="majorHAnsi" w:eastAsiaTheme="majorEastAsia" w:hAnsiTheme="majorHAnsi" w:cstheme="majorBidi"/>
    </w:rPr>
  </w:style>
  <w:style w:type="table" w:styleId="13">
    <w:name w:val="Table Simple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Simple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b">
    <w:name w:val="footnote text"/>
    <w:basedOn w:val="a2"/>
    <w:link w:val="affc"/>
    <w:uiPriority w:val="99"/>
    <w:semiHidden/>
    <w:unhideWhenUsed/>
    <w:rsid w:val="00474BFB"/>
    <w:pPr>
      <w:snapToGrid w:val="0"/>
      <w:jc w:val="left"/>
    </w:pPr>
    <w:rPr>
      <w:sz w:val="18"/>
      <w:szCs w:val="18"/>
    </w:rPr>
  </w:style>
  <w:style w:type="character" w:customStyle="1" w:styleId="affc">
    <w:name w:val="脚注文本 字符"/>
    <w:basedOn w:val="a3"/>
    <w:link w:val="affb"/>
    <w:uiPriority w:val="99"/>
    <w:semiHidden/>
    <w:rsid w:val="00474BFB"/>
    <w:rPr>
      <w:rFonts w:ascii="Times New Roman" w:hAnsi="Times New Roman"/>
      <w:sz w:val="18"/>
      <w:szCs w:val="18"/>
    </w:rPr>
  </w:style>
  <w:style w:type="character" w:styleId="affd">
    <w:name w:val="footnote reference"/>
    <w:basedOn w:val="a3"/>
    <w:uiPriority w:val="99"/>
    <w:semiHidden/>
    <w:unhideWhenUsed/>
    <w:rsid w:val="00474BFB"/>
    <w:rPr>
      <w:vertAlign w:val="superscript"/>
    </w:rPr>
  </w:style>
  <w:style w:type="paragraph" w:styleId="affe">
    <w:name w:val="Closing"/>
    <w:basedOn w:val="a2"/>
    <w:link w:val="afff"/>
    <w:uiPriority w:val="99"/>
    <w:semiHidden/>
    <w:unhideWhenUsed/>
    <w:rsid w:val="00474BFB"/>
    <w:pPr>
      <w:ind w:leftChars="2100" w:left="100"/>
    </w:pPr>
  </w:style>
  <w:style w:type="character" w:customStyle="1" w:styleId="afff">
    <w:name w:val="结束语 字符"/>
    <w:basedOn w:val="a3"/>
    <w:link w:val="affe"/>
    <w:uiPriority w:val="99"/>
    <w:semiHidden/>
    <w:rsid w:val="00474BFB"/>
    <w:rPr>
      <w:rFonts w:ascii="Times New Roman" w:hAnsi="Times New Roman"/>
      <w:sz w:val="24"/>
    </w:rPr>
  </w:style>
  <w:style w:type="table" w:styleId="14">
    <w:name w:val="Table Subtle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0">
    <w:name w:val="Hashtag"/>
    <w:basedOn w:val="a3"/>
    <w:uiPriority w:val="99"/>
    <w:rsid w:val="00474BFB"/>
    <w:rPr>
      <w:color w:val="2B579A"/>
      <w:shd w:val="clear" w:color="auto" w:fill="E6E6E6"/>
    </w:rPr>
  </w:style>
  <w:style w:type="table" w:styleId="15">
    <w:name w:val="Table 3D effects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1">
    <w:name w:val="List"/>
    <w:basedOn w:val="a2"/>
    <w:uiPriority w:val="99"/>
    <w:semiHidden/>
    <w:unhideWhenUsed/>
    <w:rsid w:val="00474BFB"/>
    <w:pPr>
      <w:ind w:left="200" w:hangingChars="200" w:hanging="200"/>
      <w:contextualSpacing/>
    </w:pPr>
  </w:style>
  <w:style w:type="paragraph" w:styleId="28">
    <w:name w:val="List 2"/>
    <w:basedOn w:val="a2"/>
    <w:uiPriority w:val="99"/>
    <w:semiHidden/>
    <w:unhideWhenUsed/>
    <w:rsid w:val="00474BFB"/>
    <w:pPr>
      <w:ind w:leftChars="200" w:left="100" w:hangingChars="200" w:hanging="200"/>
      <w:contextualSpacing/>
    </w:pPr>
  </w:style>
  <w:style w:type="paragraph" w:styleId="37">
    <w:name w:val="List 3"/>
    <w:basedOn w:val="a2"/>
    <w:uiPriority w:val="99"/>
    <w:semiHidden/>
    <w:unhideWhenUsed/>
    <w:rsid w:val="00474BFB"/>
    <w:pPr>
      <w:ind w:leftChars="400" w:left="100" w:hangingChars="200" w:hanging="200"/>
      <w:contextualSpacing/>
    </w:pPr>
  </w:style>
  <w:style w:type="paragraph" w:styleId="44">
    <w:name w:val="List 4"/>
    <w:basedOn w:val="a2"/>
    <w:uiPriority w:val="99"/>
    <w:semiHidden/>
    <w:unhideWhenUsed/>
    <w:rsid w:val="00474BFB"/>
    <w:pPr>
      <w:ind w:leftChars="600" w:left="100" w:hangingChars="200" w:hanging="200"/>
      <w:contextualSpacing/>
    </w:pPr>
  </w:style>
  <w:style w:type="paragraph" w:styleId="53">
    <w:name w:val="List 5"/>
    <w:basedOn w:val="a2"/>
    <w:uiPriority w:val="99"/>
    <w:semiHidden/>
    <w:unhideWhenUsed/>
    <w:rsid w:val="00474BFB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474BFB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474BFB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474BFB"/>
    <w:pPr>
      <w:numPr>
        <w:numId w:val="7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474BFB"/>
    <w:pPr>
      <w:numPr>
        <w:numId w:val="8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474BFB"/>
    <w:pPr>
      <w:numPr>
        <w:numId w:val="9"/>
      </w:numPr>
      <w:contextualSpacing/>
    </w:pPr>
  </w:style>
  <w:style w:type="paragraph" w:styleId="afff2">
    <w:name w:val="List Continue"/>
    <w:basedOn w:val="a2"/>
    <w:uiPriority w:val="99"/>
    <w:semiHidden/>
    <w:unhideWhenUsed/>
    <w:rsid w:val="00474BFB"/>
    <w:pPr>
      <w:spacing w:after="120"/>
      <w:ind w:leftChars="200" w:left="420"/>
      <w:contextualSpacing/>
    </w:pPr>
  </w:style>
  <w:style w:type="paragraph" w:styleId="29">
    <w:name w:val="List Continue 2"/>
    <w:basedOn w:val="a2"/>
    <w:uiPriority w:val="99"/>
    <w:semiHidden/>
    <w:unhideWhenUsed/>
    <w:rsid w:val="00474BFB"/>
    <w:pPr>
      <w:spacing w:after="120"/>
      <w:ind w:leftChars="400" w:left="840"/>
      <w:contextualSpacing/>
    </w:pPr>
  </w:style>
  <w:style w:type="paragraph" w:styleId="38">
    <w:name w:val="List Continue 3"/>
    <w:basedOn w:val="a2"/>
    <w:uiPriority w:val="99"/>
    <w:semiHidden/>
    <w:unhideWhenUsed/>
    <w:rsid w:val="00474BFB"/>
    <w:pPr>
      <w:spacing w:after="120"/>
      <w:ind w:leftChars="600" w:left="1260"/>
      <w:contextualSpacing/>
    </w:pPr>
  </w:style>
  <w:style w:type="paragraph" w:styleId="45">
    <w:name w:val="List Continue 4"/>
    <w:basedOn w:val="a2"/>
    <w:uiPriority w:val="99"/>
    <w:semiHidden/>
    <w:unhideWhenUsed/>
    <w:rsid w:val="00474BFB"/>
    <w:pPr>
      <w:spacing w:after="120"/>
      <w:ind w:leftChars="800" w:left="1680"/>
      <w:contextualSpacing/>
    </w:pPr>
  </w:style>
  <w:style w:type="paragraph" w:styleId="54">
    <w:name w:val="List Continue 5"/>
    <w:basedOn w:val="a2"/>
    <w:uiPriority w:val="99"/>
    <w:semiHidden/>
    <w:unhideWhenUsed/>
    <w:rsid w:val="00474BFB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474BFB"/>
    <w:pPr>
      <w:numPr>
        <w:numId w:val="10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474BFB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474BFB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474BFB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474BFB"/>
    <w:pPr>
      <w:numPr>
        <w:numId w:val="14"/>
      </w:numPr>
      <w:contextualSpacing/>
    </w:pPr>
  </w:style>
  <w:style w:type="table" w:styleId="16">
    <w:name w:val="Table List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paragraph" w:styleId="afff3">
    <w:name w:val="List Paragraph"/>
    <w:uiPriority w:val="34"/>
    <w:qFormat/>
    <w:rsid w:val="00474BFB"/>
    <w:pPr>
      <w:ind w:firstLine="420"/>
    </w:pPr>
    <w:rPr>
      <w:rFonts w:ascii="Times New Roman" w:hAnsi="Times New Roman"/>
      <w:sz w:val="24"/>
    </w:rPr>
  </w:style>
  <w:style w:type="table" w:styleId="afff4">
    <w:name w:val="Table Contemporary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f5">
    <w:name w:val="Intense Reference"/>
    <w:basedOn w:val="a3"/>
    <w:uiPriority w:val="32"/>
    <w:rsid w:val="00474BFB"/>
    <w:rPr>
      <w:b/>
      <w:bCs/>
      <w:smallCaps/>
      <w:color w:val="5B9BD5" w:themeColor="accent1"/>
      <w:spacing w:val="5"/>
    </w:rPr>
  </w:style>
  <w:style w:type="character" w:styleId="afff6">
    <w:name w:val="Intense Emphasis"/>
    <w:basedOn w:val="a3"/>
    <w:uiPriority w:val="21"/>
    <w:rsid w:val="00474BFB"/>
    <w:rPr>
      <w:i/>
      <w:iCs/>
      <w:color w:val="5B9BD5" w:themeColor="accent1"/>
    </w:rPr>
  </w:style>
  <w:style w:type="paragraph" w:styleId="afff7">
    <w:name w:val="Intense Quote"/>
    <w:basedOn w:val="a2"/>
    <w:next w:val="a2"/>
    <w:link w:val="afff8"/>
    <w:uiPriority w:val="30"/>
    <w:rsid w:val="00474BF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8">
    <w:name w:val="明显引用 字符"/>
    <w:basedOn w:val="a3"/>
    <w:link w:val="afff7"/>
    <w:uiPriority w:val="30"/>
    <w:rsid w:val="00474BFB"/>
    <w:rPr>
      <w:rFonts w:ascii="Times New Roman" w:hAnsi="Times New Roman"/>
      <w:i/>
      <w:iCs/>
      <w:color w:val="5B9BD5" w:themeColor="accent1"/>
      <w:sz w:val="24"/>
    </w:rPr>
  </w:style>
  <w:style w:type="paragraph" w:styleId="TOC4">
    <w:name w:val="toc 4"/>
    <w:basedOn w:val="a2"/>
    <w:next w:val="a2"/>
    <w:autoRedefine/>
    <w:uiPriority w:val="39"/>
    <w:semiHidden/>
    <w:unhideWhenUsed/>
    <w:rsid w:val="00474BFB"/>
    <w:pPr>
      <w:ind w:leftChars="600" w:left="1260"/>
    </w:pPr>
  </w:style>
  <w:style w:type="paragraph" w:styleId="TOC5">
    <w:name w:val="toc 5"/>
    <w:basedOn w:val="a2"/>
    <w:next w:val="a2"/>
    <w:autoRedefine/>
    <w:uiPriority w:val="39"/>
    <w:semiHidden/>
    <w:unhideWhenUsed/>
    <w:rsid w:val="00474BFB"/>
    <w:pPr>
      <w:ind w:leftChars="800" w:left="1680"/>
    </w:pPr>
  </w:style>
  <w:style w:type="paragraph" w:styleId="TOC6">
    <w:name w:val="toc 6"/>
    <w:basedOn w:val="a2"/>
    <w:next w:val="a2"/>
    <w:autoRedefine/>
    <w:uiPriority w:val="39"/>
    <w:semiHidden/>
    <w:unhideWhenUsed/>
    <w:rsid w:val="00474BFB"/>
    <w:pPr>
      <w:ind w:leftChars="1000" w:left="2100"/>
    </w:pPr>
  </w:style>
  <w:style w:type="paragraph" w:styleId="TOC7">
    <w:name w:val="toc 7"/>
    <w:basedOn w:val="a2"/>
    <w:next w:val="a2"/>
    <w:autoRedefine/>
    <w:uiPriority w:val="39"/>
    <w:semiHidden/>
    <w:unhideWhenUsed/>
    <w:rsid w:val="00474BFB"/>
    <w:pPr>
      <w:ind w:leftChars="1200" w:left="2520"/>
    </w:pPr>
  </w:style>
  <w:style w:type="paragraph" w:styleId="TOC8">
    <w:name w:val="toc 8"/>
    <w:basedOn w:val="a2"/>
    <w:next w:val="a2"/>
    <w:autoRedefine/>
    <w:uiPriority w:val="39"/>
    <w:semiHidden/>
    <w:unhideWhenUsed/>
    <w:rsid w:val="00474BFB"/>
    <w:pPr>
      <w:ind w:leftChars="1400" w:left="2940"/>
    </w:pPr>
  </w:style>
  <w:style w:type="paragraph" w:styleId="TOC9">
    <w:name w:val="toc 9"/>
    <w:basedOn w:val="a2"/>
    <w:next w:val="a2"/>
    <w:autoRedefine/>
    <w:uiPriority w:val="39"/>
    <w:semiHidden/>
    <w:unhideWhenUsed/>
    <w:rsid w:val="00474BFB"/>
    <w:pPr>
      <w:ind w:leftChars="1600" w:left="3360"/>
    </w:pPr>
  </w:style>
  <w:style w:type="paragraph" w:styleId="afff9">
    <w:name w:val="Balloon Text"/>
    <w:basedOn w:val="a2"/>
    <w:link w:val="afffa"/>
    <w:uiPriority w:val="99"/>
    <w:semiHidden/>
    <w:unhideWhenUsed/>
    <w:rsid w:val="00474BFB"/>
    <w:pPr>
      <w:spacing w:line="240" w:lineRule="auto"/>
    </w:pPr>
    <w:rPr>
      <w:sz w:val="18"/>
      <w:szCs w:val="18"/>
    </w:rPr>
  </w:style>
  <w:style w:type="character" w:customStyle="1" w:styleId="afffa">
    <w:name w:val="批注框文本 字符"/>
    <w:basedOn w:val="a3"/>
    <w:link w:val="afff9"/>
    <w:uiPriority w:val="99"/>
    <w:semiHidden/>
    <w:rsid w:val="00474BFB"/>
    <w:rPr>
      <w:rFonts w:ascii="Times New Roman" w:hAnsi="Times New Roman"/>
      <w:sz w:val="18"/>
      <w:szCs w:val="18"/>
    </w:rPr>
  </w:style>
  <w:style w:type="paragraph" w:styleId="afffb">
    <w:name w:val="annotation text"/>
    <w:basedOn w:val="a2"/>
    <w:link w:val="afffc"/>
    <w:uiPriority w:val="99"/>
    <w:semiHidden/>
    <w:unhideWhenUsed/>
    <w:rsid w:val="00474BFB"/>
    <w:pPr>
      <w:jc w:val="left"/>
    </w:pPr>
  </w:style>
  <w:style w:type="character" w:customStyle="1" w:styleId="afffc">
    <w:name w:val="批注文字 字符"/>
    <w:basedOn w:val="a3"/>
    <w:link w:val="afffb"/>
    <w:uiPriority w:val="99"/>
    <w:semiHidden/>
    <w:rsid w:val="00474BFB"/>
    <w:rPr>
      <w:rFonts w:ascii="Times New Roman" w:hAnsi="Times New Roman"/>
      <w:sz w:val="24"/>
    </w:rPr>
  </w:style>
  <w:style w:type="character" w:styleId="afffd">
    <w:name w:val="annotation reference"/>
    <w:basedOn w:val="a3"/>
    <w:uiPriority w:val="99"/>
    <w:semiHidden/>
    <w:unhideWhenUsed/>
    <w:rsid w:val="00474BFB"/>
    <w:rPr>
      <w:sz w:val="21"/>
      <w:szCs w:val="21"/>
    </w:rPr>
  </w:style>
  <w:style w:type="paragraph" w:styleId="afffe">
    <w:name w:val="annotation subject"/>
    <w:basedOn w:val="afffb"/>
    <w:next w:val="afffb"/>
    <w:link w:val="affff"/>
    <w:uiPriority w:val="99"/>
    <w:semiHidden/>
    <w:unhideWhenUsed/>
    <w:rsid w:val="00474BFB"/>
    <w:rPr>
      <w:b/>
      <w:bCs/>
    </w:rPr>
  </w:style>
  <w:style w:type="character" w:customStyle="1" w:styleId="affff">
    <w:name w:val="批注主题 字符"/>
    <w:basedOn w:val="afffc"/>
    <w:link w:val="afffe"/>
    <w:uiPriority w:val="99"/>
    <w:semiHidden/>
    <w:rsid w:val="00474BFB"/>
    <w:rPr>
      <w:rFonts w:ascii="Times New Roman" w:hAnsi="Times New Roman"/>
      <w:b/>
      <w:bCs/>
      <w:sz w:val="24"/>
    </w:rPr>
  </w:style>
  <w:style w:type="paragraph" w:styleId="affff0">
    <w:name w:val="Normal (Web)"/>
    <w:basedOn w:val="a2"/>
    <w:uiPriority w:val="99"/>
    <w:semiHidden/>
    <w:unhideWhenUsed/>
    <w:rsid w:val="00474BFB"/>
    <w:rPr>
      <w:rFonts w:cs="Times New Roman"/>
      <w:szCs w:val="24"/>
    </w:rPr>
  </w:style>
  <w:style w:type="paragraph" w:styleId="affff1">
    <w:name w:val="Signature"/>
    <w:basedOn w:val="a2"/>
    <w:link w:val="affff2"/>
    <w:uiPriority w:val="99"/>
    <w:semiHidden/>
    <w:unhideWhenUsed/>
    <w:rsid w:val="00474BFB"/>
    <w:pPr>
      <w:ind w:leftChars="2100" w:left="100"/>
    </w:pPr>
  </w:style>
  <w:style w:type="character" w:customStyle="1" w:styleId="affff2">
    <w:name w:val="签名 字符"/>
    <w:basedOn w:val="a3"/>
    <w:link w:val="affff1"/>
    <w:uiPriority w:val="99"/>
    <w:semiHidden/>
    <w:rsid w:val="00474BFB"/>
    <w:rPr>
      <w:rFonts w:ascii="Times New Roman" w:hAnsi="Times New Roman"/>
      <w:sz w:val="24"/>
    </w:rPr>
  </w:style>
  <w:style w:type="table" w:styleId="affff3">
    <w:name w:val="Light Shading"/>
    <w:basedOn w:val="a4"/>
    <w:uiPriority w:val="60"/>
    <w:semiHidden/>
    <w:unhideWhenUsed/>
    <w:rsid w:val="00474BF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semiHidden/>
    <w:unhideWhenUsed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2">
    <w:name w:val="Light Shading Accent 2"/>
    <w:basedOn w:val="a4"/>
    <w:uiPriority w:val="60"/>
    <w:semiHidden/>
    <w:unhideWhenUsed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2">
    <w:name w:val="Light Shading Accent 3"/>
    <w:basedOn w:val="a4"/>
    <w:uiPriority w:val="60"/>
    <w:semiHidden/>
    <w:unhideWhenUsed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2">
    <w:name w:val="Light Shading Accent 4"/>
    <w:basedOn w:val="a4"/>
    <w:uiPriority w:val="60"/>
    <w:semiHidden/>
    <w:unhideWhenUsed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2">
    <w:name w:val="Light Shading Accent 5"/>
    <w:basedOn w:val="a4"/>
    <w:uiPriority w:val="60"/>
    <w:semiHidden/>
    <w:unhideWhenUsed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2">
    <w:name w:val="Light Shading Accent 6"/>
    <w:basedOn w:val="a4"/>
    <w:uiPriority w:val="60"/>
    <w:semiHidden/>
    <w:unhideWhenUsed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4">
    <w:name w:val="Light List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474BF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5">
    <w:name w:val="Light Grid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474BFB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character" w:styleId="affff6">
    <w:name w:val="Emphasis"/>
    <w:basedOn w:val="a3"/>
    <w:uiPriority w:val="20"/>
    <w:rsid w:val="00474BFB"/>
    <w:rPr>
      <w:i/>
      <w:iCs/>
    </w:rPr>
  </w:style>
  <w:style w:type="table" w:styleId="17">
    <w:name w:val="List Table 1 Light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474BF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b">
    <w:name w:val="List Table 2"/>
    <w:basedOn w:val="a4"/>
    <w:uiPriority w:val="47"/>
    <w:rsid w:val="00474BF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474BFB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474BFB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474BFB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474BFB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474BFB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474BFB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a">
    <w:name w:val="List Table 3"/>
    <w:basedOn w:val="a4"/>
    <w:uiPriority w:val="48"/>
    <w:rsid w:val="00474BFB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474BFB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474BFB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474BFB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474BFB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474BFB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474BFB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6">
    <w:name w:val="List Table 5 Dark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474BFB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2">
    <w:name w:val="List Table 7 Colorful"/>
    <w:basedOn w:val="a4"/>
    <w:uiPriority w:val="52"/>
    <w:rsid w:val="00474BF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474BFB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474BFB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474BFB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474BF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474BFB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474BFB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7">
    <w:name w:val="Date"/>
    <w:basedOn w:val="a2"/>
    <w:next w:val="a2"/>
    <w:link w:val="affff8"/>
    <w:uiPriority w:val="99"/>
    <w:semiHidden/>
    <w:unhideWhenUsed/>
    <w:rsid w:val="00474BFB"/>
    <w:pPr>
      <w:ind w:leftChars="2500" w:left="100"/>
    </w:pPr>
  </w:style>
  <w:style w:type="character" w:customStyle="1" w:styleId="affff8">
    <w:name w:val="日期 字符"/>
    <w:basedOn w:val="a3"/>
    <w:link w:val="affff7"/>
    <w:uiPriority w:val="99"/>
    <w:semiHidden/>
    <w:rsid w:val="00474BFB"/>
    <w:rPr>
      <w:rFonts w:ascii="Times New Roman" w:hAnsi="Times New Roman"/>
      <w:sz w:val="24"/>
    </w:rPr>
  </w:style>
  <w:style w:type="table" w:styleId="affff9">
    <w:name w:val="Dark List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474BFB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fa">
    <w:name w:val="envelope address"/>
    <w:basedOn w:val="a2"/>
    <w:uiPriority w:val="99"/>
    <w:semiHidden/>
    <w:unhideWhenUsed/>
    <w:rsid w:val="00474BFB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Cs w:val="24"/>
    </w:rPr>
  </w:style>
  <w:style w:type="character" w:styleId="affffb">
    <w:name w:val="Book Title"/>
    <w:basedOn w:val="a3"/>
    <w:uiPriority w:val="33"/>
    <w:rsid w:val="00474BFB"/>
    <w:rPr>
      <w:b/>
      <w:bCs/>
      <w:i/>
      <w:iCs/>
      <w:spacing w:val="5"/>
    </w:rPr>
  </w:style>
  <w:style w:type="paragraph" w:styleId="affffc">
    <w:name w:val="Bibliography"/>
    <w:basedOn w:val="a2"/>
    <w:next w:val="a2"/>
    <w:uiPriority w:val="37"/>
    <w:semiHidden/>
    <w:unhideWhenUsed/>
    <w:rsid w:val="00474BFB"/>
  </w:style>
  <w:style w:type="table" w:styleId="18">
    <w:name w:val="Table Columns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9">
    <w:name w:val="index 1"/>
    <w:basedOn w:val="a2"/>
    <w:next w:val="a2"/>
    <w:autoRedefine/>
    <w:uiPriority w:val="99"/>
    <w:semiHidden/>
    <w:unhideWhenUsed/>
    <w:rsid w:val="00474BFB"/>
    <w:pPr>
      <w:ind w:firstLine="0"/>
    </w:pPr>
  </w:style>
  <w:style w:type="paragraph" w:styleId="2d">
    <w:name w:val="index 2"/>
    <w:basedOn w:val="a2"/>
    <w:next w:val="a2"/>
    <w:autoRedefine/>
    <w:uiPriority w:val="99"/>
    <w:semiHidden/>
    <w:unhideWhenUsed/>
    <w:rsid w:val="00474BFB"/>
    <w:pPr>
      <w:ind w:leftChars="200" w:left="200" w:firstLine="0"/>
    </w:pPr>
  </w:style>
  <w:style w:type="paragraph" w:styleId="3c">
    <w:name w:val="index 3"/>
    <w:basedOn w:val="a2"/>
    <w:next w:val="a2"/>
    <w:autoRedefine/>
    <w:uiPriority w:val="99"/>
    <w:semiHidden/>
    <w:unhideWhenUsed/>
    <w:rsid w:val="00474BFB"/>
    <w:pPr>
      <w:ind w:leftChars="400" w:left="400" w:firstLine="0"/>
    </w:pPr>
  </w:style>
  <w:style w:type="paragraph" w:styleId="49">
    <w:name w:val="index 4"/>
    <w:basedOn w:val="a2"/>
    <w:next w:val="a2"/>
    <w:autoRedefine/>
    <w:uiPriority w:val="99"/>
    <w:semiHidden/>
    <w:unhideWhenUsed/>
    <w:rsid w:val="00474BFB"/>
    <w:pPr>
      <w:ind w:leftChars="600" w:left="600" w:firstLine="0"/>
    </w:pPr>
  </w:style>
  <w:style w:type="paragraph" w:styleId="58">
    <w:name w:val="index 5"/>
    <w:basedOn w:val="a2"/>
    <w:next w:val="a2"/>
    <w:autoRedefine/>
    <w:uiPriority w:val="99"/>
    <w:semiHidden/>
    <w:unhideWhenUsed/>
    <w:rsid w:val="00474BFB"/>
    <w:pPr>
      <w:ind w:leftChars="800" w:left="800" w:firstLine="0"/>
    </w:pPr>
  </w:style>
  <w:style w:type="paragraph" w:styleId="63">
    <w:name w:val="index 6"/>
    <w:basedOn w:val="a2"/>
    <w:next w:val="a2"/>
    <w:autoRedefine/>
    <w:uiPriority w:val="99"/>
    <w:semiHidden/>
    <w:unhideWhenUsed/>
    <w:rsid w:val="00474BFB"/>
    <w:pPr>
      <w:ind w:leftChars="1000" w:left="1000" w:firstLine="0"/>
    </w:pPr>
  </w:style>
  <w:style w:type="paragraph" w:styleId="73">
    <w:name w:val="index 7"/>
    <w:basedOn w:val="a2"/>
    <w:next w:val="a2"/>
    <w:autoRedefine/>
    <w:uiPriority w:val="99"/>
    <w:semiHidden/>
    <w:unhideWhenUsed/>
    <w:rsid w:val="00474BFB"/>
    <w:pPr>
      <w:ind w:leftChars="1200" w:left="1200" w:firstLine="0"/>
    </w:pPr>
  </w:style>
  <w:style w:type="paragraph" w:styleId="82">
    <w:name w:val="index 8"/>
    <w:basedOn w:val="a2"/>
    <w:next w:val="a2"/>
    <w:autoRedefine/>
    <w:uiPriority w:val="99"/>
    <w:semiHidden/>
    <w:unhideWhenUsed/>
    <w:rsid w:val="00474BFB"/>
    <w:pPr>
      <w:ind w:leftChars="1400" w:left="1400" w:firstLine="0"/>
    </w:pPr>
  </w:style>
  <w:style w:type="paragraph" w:styleId="91">
    <w:name w:val="index 9"/>
    <w:basedOn w:val="a2"/>
    <w:next w:val="a2"/>
    <w:autoRedefine/>
    <w:uiPriority w:val="99"/>
    <w:semiHidden/>
    <w:unhideWhenUsed/>
    <w:rsid w:val="00474BFB"/>
    <w:pPr>
      <w:ind w:leftChars="1600" w:left="1600" w:firstLine="0"/>
    </w:pPr>
  </w:style>
  <w:style w:type="paragraph" w:styleId="affffd">
    <w:name w:val="index heading"/>
    <w:basedOn w:val="a2"/>
    <w:next w:val="19"/>
    <w:uiPriority w:val="99"/>
    <w:semiHidden/>
    <w:unhideWhenUsed/>
    <w:rsid w:val="00474BFB"/>
    <w:rPr>
      <w:rFonts w:asciiTheme="majorHAnsi" w:eastAsiaTheme="majorEastAsia" w:hAnsiTheme="majorHAnsi" w:cstheme="majorBidi"/>
      <w:b/>
      <w:bCs/>
    </w:rPr>
  </w:style>
  <w:style w:type="paragraph" w:styleId="affffe">
    <w:name w:val="table of figures"/>
    <w:basedOn w:val="a2"/>
    <w:next w:val="a2"/>
    <w:uiPriority w:val="99"/>
    <w:semiHidden/>
    <w:unhideWhenUsed/>
    <w:rsid w:val="00474BFB"/>
    <w:pPr>
      <w:ind w:leftChars="200" w:left="200" w:hangingChars="200" w:hanging="200"/>
    </w:pPr>
  </w:style>
  <w:style w:type="table" w:styleId="1a">
    <w:name w:val="Grid Table 1 Light"/>
    <w:basedOn w:val="a4"/>
    <w:uiPriority w:val="46"/>
    <w:rsid w:val="00474BF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474BFB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474BFB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474BF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474BF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474BFB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474BFB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e">
    <w:name w:val="Grid Table 2"/>
    <w:basedOn w:val="a4"/>
    <w:uiPriority w:val="47"/>
    <w:rsid w:val="00474BFB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474BFB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474BFB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474BFB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474BF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474BFB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474BFB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d">
    <w:name w:val="Grid Table 3"/>
    <w:basedOn w:val="a4"/>
    <w:uiPriority w:val="48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a">
    <w:name w:val="Grid Table 4"/>
    <w:basedOn w:val="a4"/>
    <w:uiPriority w:val="49"/>
    <w:rsid w:val="00474BF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474BFB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474BF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474BF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474BF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474BFB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474BF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9">
    <w:name w:val="Grid Table 5 Dark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474B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4">
    <w:name w:val="Grid Table 6 Colorful"/>
    <w:basedOn w:val="a4"/>
    <w:uiPriority w:val="51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4">
    <w:name w:val="Grid Table 7 Colorful"/>
    <w:basedOn w:val="a4"/>
    <w:uiPriority w:val="52"/>
    <w:rsid w:val="00474BF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474BFB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474BF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474BF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474BF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474BFB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474BFB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b">
    <w:name w:val="Table Grid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">
    <w:name w:val="Grid Table Light"/>
    <w:basedOn w:val="a4"/>
    <w:uiPriority w:val="40"/>
    <w:rsid w:val="00474BF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c">
    <w:name w:val="Table Web 1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Web 2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4"/>
    <w:uiPriority w:val="99"/>
    <w:rsid w:val="00474BFB"/>
    <w:pPr>
      <w:widowControl w:val="0"/>
      <w:spacing w:line="360" w:lineRule="auto"/>
      <w:ind w:firstLineChars="200" w:firstLine="20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0">
    <w:name w:val="endnote text"/>
    <w:basedOn w:val="a2"/>
    <w:link w:val="afffff1"/>
    <w:uiPriority w:val="99"/>
    <w:semiHidden/>
    <w:unhideWhenUsed/>
    <w:rsid w:val="00474BFB"/>
    <w:pPr>
      <w:snapToGrid w:val="0"/>
      <w:jc w:val="left"/>
    </w:pPr>
  </w:style>
  <w:style w:type="character" w:customStyle="1" w:styleId="afffff1">
    <w:name w:val="尾注文本 字符"/>
    <w:basedOn w:val="a3"/>
    <w:link w:val="afffff0"/>
    <w:uiPriority w:val="99"/>
    <w:semiHidden/>
    <w:rsid w:val="00474BFB"/>
    <w:rPr>
      <w:rFonts w:ascii="Times New Roman" w:hAnsi="Times New Roman"/>
      <w:sz w:val="24"/>
    </w:rPr>
  </w:style>
  <w:style w:type="character" w:styleId="afffff2">
    <w:name w:val="endnote reference"/>
    <w:basedOn w:val="a3"/>
    <w:uiPriority w:val="99"/>
    <w:semiHidden/>
    <w:unhideWhenUsed/>
    <w:rsid w:val="00474BFB"/>
    <w:rPr>
      <w:vertAlign w:val="superscript"/>
    </w:rPr>
  </w:style>
  <w:style w:type="character" w:styleId="afffff3">
    <w:name w:val="Unresolved Mention"/>
    <w:basedOn w:val="a3"/>
    <w:uiPriority w:val="99"/>
    <w:semiHidden/>
    <w:unhideWhenUsed/>
    <w:rsid w:val="00474BFB"/>
    <w:rPr>
      <w:color w:val="808080"/>
      <w:shd w:val="clear" w:color="auto" w:fill="E6E6E6"/>
    </w:rPr>
  </w:style>
  <w:style w:type="paragraph" w:styleId="afffff4">
    <w:name w:val="Block Text"/>
    <w:basedOn w:val="a2"/>
    <w:uiPriority w:val="99"/>
    <w:semiHidden/>
    <w:unhideWhenUsed/>
    <w:rsid w:val="00474BFB"/>
    <w:pPr>
      <w:spacing w:after="120"/>
      <w:ind w:leftChars="700" w:left="1440" w:rightChars="700" w:right="1440"/>
    </w:pPr>
  </w:style>
  <w:style w:type="paragraph" w:styleId="afffff5">
    <w:name w:val="Document Map"/>
    <w:basedOn w:val="a2"/>
    <w:link w:val="afffff6"/>
    <w:uiPriority w:val="99"/>
    <w:semiHidden/>
    <w:unhideWhenUsed/>
    <w:rsid w:val="00474BFB"/>
    <w:rPr>
      <w:rFonts w:ascii="Microsoft YaHei UI" w:eastAsia="Microsoft YaHei UI"/>
      <w:sz w:val="18"/>
      <w:szCs w:val="18"/>
    </w:rPr>
  </w:style>
  <w:style w:type="character" w:customStyle="1" w:styleId="afffff6">
    <w:name w:val="文档结构图 字符"/>
    <w:basedOn w:val="a3"/>
    <w:link w:val="afffff5"/>
    <w:uiPriority w:val="99"/>
    <w:semiHidden/>
    <w:rsid w:val="00474BFB"/>
    <w:rPr>
      <w:rFonts w:ascii="Microsoft YaHei UI" w:eastAsia="Microsoft YaHei UI" w:hAnsi="Times New Roman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474BFB"/>
    <w:pPr>
      <w:numPr>
        <w:numId w:val="15"/>
      </w:numPr>
    </w:pPr>
  </w:style>
  <w:style w:type="table" w:styleId="1d">
    <w:name w:val="Plain Table 1"/>
    <w:basedOn w:val="a4"/>
    <w:uiPriority w:val="41"/>
    <w:rsid w:val="00474BF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4"/>
    <w:uiPriority w:val="42"/>
    <w:rsid w:val="00474BF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0">
    <w:name w:val="Plain Table 3"/>
    <w:basedOn w:val="a4"/>
    <w:uiPriority w:val="43"/>
    <w:rsid w:val="00474BF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c">
    <w:name w:val="Plain Table 4"/>
    <w:basedOn w:val="a4"/>
    <w:uiPriority w:val="44"/>
    <w:rsid w:val="00474B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b">
    <w:name w:val="Plain Table 5"/>
    <w:basedOn w:val="a4"/>
    <w:uiPriority w:val="45"/>
    <w:rsid w:val="00474BF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7">
    <w:name w:val="No Spacing"/>
    <w:uiPriority w:val="1"/>
    <w:qFormat/>
    <w:rsid w:val="00474BFB"/>
    <w:pPr>
      <w:widowControl w:val="0"/>
      <w:ind w:firstLineChars="200" w:firstLine="200"/>
      <w:jc w:val="both"/>
    </w:pPr>
    <w:rPr>
      <w:rFonts w:ascii="Times New Roman" w:hAnsi="Times New Roman"/>
      <w:sz w:val="24"/>
    </w:rPr>
  </w:style>
  <w:style w:type="paragraph" w:styleId="afffff8">
    <w:name w:val="Message Header"/>
    <w:basedOn w:val="a2"/>
    <w:link w:val="afffff9"/>
    <w:uiPriority w:val="99"/>
    <w:semiHidden/>
    <w:unhideWhenUsed/>
    <w:rsid w:val="00474BF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afffff9">
    <w:name w:val="信息标题 字符"/>
    <w:basedOn w:val="a3"/>
    <w:link w:val="afffff8"/>
    <w:uiPriority w:val="99"/>
    <w:semiHidden/>
    <w:rsid w:val="00474BF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ffa">
    <w:name w:val="Strong"/>
    <w:basedOn w:val="a3"/>
    <w:uiPriority w:val="22"/>
    <w:rsid w:val="00474BFB"/>
    <w:rPr>
      <w:b/>
      <w:bCs/>
    </w:rPr>
  </w:style>
  <w:style w:type="character" w:styleId="afffffb">
    <w:name w:val="page number"/>
    <w:basedOn w:val="a3"/>
    <w:uiPriority w:val="99"/>
    <w:semiHidden/>
    <w:unhideWhenUsed/>
    <w:rsid w:val="00474BFB"/>
  </w:style>
  <w:style w:type="paragraph" w:styleId="afffffc">
    <w:name w:val="table of authorities"/>
    <w:basedOn w:val="a2"/>
    <w:next w:val="a2"/>
    <w:uiPriority w:val="99"/>
    <w:semiHidden/>
    <w:unhideWhenUsed/>
    <w:rsid w:val="00474BFB"/>
    <w:pPr>
      <w:ind w:leftChars="200" w:left="420" w:firstLine="0"/>
    </w:pPr>
  </w:style>
  <w:style w:type="paragraph" w:styleId="afffffd">
    <w:name w:val="toa heading"/>
    <w:basedOn w:val="a2"/>
    <w:next w:val="a2"/>
    <w:uiPriority w:val="99"/>
    <w:semiHidden/>
    <w:unhideWhenUsed/>
    <w:rsid w:val="00474BFB"/>
    <w:pPr>
      <w:spacing w:before="120"/>
    </w:pPr>
    <w:rPr>
      <w:rFonts w:asciiTheme="majorHAnsi" w:eastAsiaTheme="majorEastAsia" w:hAnsiTheme="majorHAnsi" w:cstheme="majorBidi"/>
      <w:szCs w:val="24"/>
    </w:rPr>
  </w:style>
  <w:style w:type="paragraph" w:styleId="afffffe">
    <w:name w:val="Quote"/>
    <w:basedOn w:val="a2"/>
    <w:next w:val="a2"/>
    <w:link w:val="affffff"/>
    <w:uiPriority w:val="29"/>
    <w:rsid w:val="00474BF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f">
    <w:name w:val="引用 字符"/>
    <w:basedOn w:val="a3"/>
    <w:link w:val="afffffe"/>
    <w:uiPriority w:val="29"/>
    <w:rsid w:val="00474BFB"/>
    <w:rPr>
      <w:rFonts w:ascii="Times New Roman" w:hAnsi="Times New Roman"/>
      <w:i/>
      <w:iCs/>
      <w:color w:val="404040" w:themeColor="text1" w:themeTint="BF"/>
      <w:sz w:val="24"/>
    </w:rPr>
  </w:style>
  <w:style w:type="paragraph" w:styleId="affffff0">
    <w:name w:val="Body Text"/>
    <w:basedOn w:val="a2"/>
    <w:link w:val="affffff1"/>
    <w:uiPriority w:val="99"/>
    <w:semiHidden/>
    <w:unhideWhenUsed/>
    <w:rsid w:val="00474BFB"/>
    <w:pPr>
      <w:spacing w:after="120"/>
    </w:pPr>
  </w:style>
  <w:style w:type="character" w:customStyle="1" w:styleId="affffff1">
    <w:name w:val="正文文本 字符"/>
    <w:basedOn w:val="a3"/>
    <w:link w:val="affffff0"/>
    <w:uiPriority w:val="99"/>
    <w:semiHidden/>
    <w:rsid w:val="00474BFB"/>
    <w:rPr>
      <w:rFonts w:ascii="Times New Roman" w:hAnsi="Times New Roman"/>
      <w:sz w:val="24"/>
    </w:rPr>
  </w:style>
  <w:style w:type="paragraph" w:styleId="affffff2">
    <w:name w:val="Body Text First Indent"/>
    <w:basedOn w:val="affffff0"/>
    <w:link w:val="affffff3"/>
    <w:uiPriority w:val="99"/>
    <w:semiHidden/>
    <w:unhideWhenUsed/>
    <w:rsid w:val="00474BFB"/>
    <w:pPr>
      <w:ind w:firstLineChars="100" w:firstLine="420"/>
    </w:pPr>
  </w:style>
  <w:style w:type="character" w:customStyle="1" w:styleId="affffff3">
    <w:name w:val="正文文本首行缩进 字符"/>
    <w:basedOn w:val="affffff1"/>
    <w:link w:val="affffff2"/>
    <w:uiPriority w:val="99"/>
    <w:semiHidden/>
    <w:rsid w:val="00474BFB"/>
    <w:rPr>
      <w:rFonts w:ascii="Times New Roman" w:hAnsi="Times New Roman"/>
      <w:sz w:val="24"/>
    </w:rPr>
  </w:style>
  <w:style w:type="paragraph" w:styleId="affffff4">
    <w:name w:val="Body Text Indent"/>
    <w:basedOn w:val="a2"/>
    <w:link w:val="affffff5"/>
    <w:uiPriority w:val="99"/>
    <w:semiHidden/>
    <w:unhideWhenUsed/>
    <w:rsid w:val="00474BFB"/>
    <w:pPr>
      <w:spacing w:after="120"/>
      <w:ind w:leftChars="200" w:left="420"/>
    </w:pPr>
  </w:style>
  <w:style w:type="character" w:customStyle="1" w:styleId="affffff5">
    <w:name w:val="正文文本缩进 字符"/>
    <w:basedOn w:val="a3"/>
    <w:link w:val="affffff4"/>
    <w:uiPriority w:val="99"/>
    <w:semiHidden/>
    <w:rsid w:val="00474BFB"/>
    <w:rPr>
      <w:rFonts w:ascii="Times New Roman" w:hAnsi="Times New Roman"/>
      <w:sz w:val="24"/>
    </w:rPr>
  </w:style>
  <w:style w:type="paragraph" w:styleId="2f2">
    <w:name w:val="Body Text First Indent 2"/>
    <w:basedOn w:val="affffff4"/>
    <w:link w:val="2f3"/>
    <w:uiPriority w:val="99"/>
    <w:semiHidden/>
    <w:unhideWhenUsed/>
    <w:rsid w:val="00474BFB"/>
    <w:pPr>
      <w:ind w:firstLine="420"/>
    </w:pPr>
  </w:style>
  <w:style w:type="character" w:customStyle="1" w:styleId="2f3">
    <w:name w:val="正文文本首行缩进 2 字符"/>
    <w:basedOn w:val="affffff5"/>
    <w:link w:val="2f2"/>
    <w:uiPriority w:val="99"/>
    <w:semiHidden/>
    <w:rsid w:val="00474BFB"/>
    <w:rPr>
      <w:rFonts w:ascii="Times New Roman" w:hAnsi="Times New Roman"/>
      <w:sz w:val="24"/>
    </w:rPr>
  </w:style>
  <w:style w:type="paragraph" w:styleId="affffff6">
    <w:name w:val="Normal Indent"/>
    <w:basedOn w:val="a2"/>
    <w:uiPriority w:val="99"/>
    <w:semiHidden/>
    <w:unhideWhenUsed/>
    <w:rsid w:val="00474BFB"/>
    <w:pPr>
      <w:ind w:firstLine="420"/>
    </w:pPr>
  </w:style>
  <w:style w:type="paragraph" w:styleId="2f4">
    <w:name w:val="Body Text 2"/>
    <w:basedOn w:val="a2"/>
    <w:link w:val="2f5"/>
    <w:uiPriority w:val="99"/>
    <w:semiHidden/>
    <w:unhideWhenUsed/>
    <w:rsid w:val="00474BFB"/>
    <w:pPr>
      <w:spacing w:after="120" w:line="480" w:lineRule="auto"/>
    </w:pPr>
  </w:style>
  <w:style w:type="character" w:customStyle="1" w:styleId="2f5">
    <w:name w:val="正文文本 2 字符"/>
    <w:basedOn w:val="a3"/>
    <w:link w:val="2f4"/>
    <w:uiPriority w:val="99"/>
    <w:semiHidden/>
    <w:rsid w:val="00474BFB"/>
    <w:rPr>
      <w:rFonts w:ascii="Times New Roman" w:hAnsi="Times New Roman"/>
      <w:sz w:val="24"/>
    </w:rPr>
  </w:style>
  <w:style w:type="paragraph" w:styleId="3f1">
    <w:name w:val="Body Text 3"/>
    <w:basedOn w:val="a2"/>
    <w:link w:val="3f2"/>
    <w:uiPriority w:val="99"/>
    <w:semiHidden/>
    <w:unhideWhenUsed/>
    <w:rsid w:val="00474BFB"/>
    <w:pPr>
      <w:spacing w:after="120"/>
    </w:pPr>
    <w:rPr>
      <w:sz w:val="16"/>
      <w:szCs w:val="16"/>
    </w:rPr>
  </w:style>
  <w:style w:type="character" w:customStyle="1" w:styleId="3f2">
    <w:name w:val="正文文本 3 字符"/>
    <w:basedOn w:val="a3"/>
    <w:link w:val="3f1"/>
    <w:uiPriority w:val="99"/>
    <w:semiHidden/>
    <w:rsid w:val="00474BFB"/>
    <w:rPr>
      <w:rFonts w:ascii="Times New Roman" w:hAnsi="Times New Roman"/>
      <w:sz w:val="16"/>
      <w:szCs w:val="16"/>
    </w:rPr>
  </w:style>
  <w:style w:type="paragraph" w:styleId="2f6">
    <w:name w:val="Body Text Indent 2"/>
    <w:basedOn w:val="a2"/>
    <w:link w:val="2f7"/>
    <w:uiPriority w:val="99"/>
    <w:semiHidden/>
    <w:unhideWhenUsed/>
    <w:rsid w:val="00474BFB"/>
    <w:pPr>
      <w:spacing w:after="120" w:line="480" w:lineRule="auto"/>
      <w:ind w:leftChars="200" w:left="420"/>
    </w:pPr>
  </w:style>
  <w:style w:type="character" w:customStyle="1" w:styleId="2f7">
    <w:name w:val="正文文本缩进 2 字符"/>
    <w:basedOn w:val="a3"/>
    <w:link w:val="2f6"/>
    <w:uiPriority w:val="99"/>
    <w:semiHidden/>
    <w:rsid w:val="00474BFB"/>
    <w:rPr>
      <w:rFonts w:ascii="Times New Roman" w:hAnsi="Times New Roman"/>
      <w:sz w:val="24"/>
    </w:rPr>
  </w:style>
  <w:style w:type="paragraph" w:styleId="3f3">
    <w:name w:val="Body Text Indent 3"/>
    <w:basedOn w:val="a2"/>
    <w:link w:val="3f4"/>
    <w:uiPriority w:val="99"/>
    <w:semiHidden/>
    <w:unhideWhenUsed/>
    <w:rsid w:val="00474BFB"/>
    <w:pPr>
      <w:spacing w:after="120"/>
      <w:ind w:leftChars="200" w:left="420"/>
    </w:pPr>
    <w:rPr>
      <w:sz w:val="16"/>
      <w:szCs w:val="16"/>
    </w:rPr>
  </w:style>
  <w:style w:type="character" w:customStyle="1" w:styleId="3f4">
    <w:name w:val="正文文本缩进 3 字符"/>
    <w:basedOn w:val="a3"/>
    <w:link w:val="3f3"/>
    <w:uiPriority w:val="99"/>
    <w:semiHidden/>
    <w:rsid w:val="00474BFB"/>
    <w:rPr>
      <w:rFonts w:ascii="Times New Roman" w:hAnsi="Times New Roman"/>
      <w:sz w:val="16"/>
      <w:szCs w:val="16"/>
    </w:rPr>
  </w:style>
  <w:style w:type="character" w:styleId="affffff7">
    <w:name w:val="Smart Hyperlink"/>
    <w:basedOn w:val="a3"/>
    <w:uiPriority w:val="99"/>
    <w:semiHidden/>
    <w:unhideWhenUsed/>
    <w:rsid w:val="00474BFB"/>
    <w:rPr>
      <w:u w:val="dotted"/>
    </w:rPr>
  </w:style>
  <w:style w:type="table" w:styleId="1e">
    <w:name w:val="Medium Shading 1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474BF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8">
    <w:name w:val="Medium Shading 2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474BFB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f">
    <w:name w:val="Medium List 1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474BFB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9">
    <w:name w:val="Medium List 2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0">
    <w:name w:val="Medium Grid 1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3">
    <w:name w:val="Medium Grid 1 Accent 1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3">
    <w:name w:val="Medium Grid 1 Accent 2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3">
    <w:name w:val="Medium Grid 1 Accent 3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3">
    <w:name w:val="Medium Grid 1 Accent 4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3">
    <w:name w:val="Medium Grid 1 Accent 5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3">
    <w:name w:val="Medium Grid 1 Accent 6"/>
    <w:basedOn w:val="a4"/>
    <w:uiPriority w:val="67"/>
    <w:semiHidden/>
    <w:unhideWhenUsed/>
    <w:rsid w:val="00474BFB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a">
    <w:name w:val="Medium Grid 2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3">
    <w:name w:val="Medium Grid 2 Accent 4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4"/>
    <w:uiPriority w:val="68"/>
    <w:semiHidden/>
    <w:unhideWhenUsed/>
    <w:rsid w:val="00474BFB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5">
    <w:name w:val="Medium Grid 3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474BFB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fff8">
    <w:name w:val="Note Heading"/>
    <w:basedOn w:val="a2"/>
    <w:next w:val="a2"/>
    <w:link w:val="affffff9"/>
    <w:uiPriority w:val="99"/>
    <w:semiHidden/>
    <w:unhideWhenUsed/>
    <w:rsid w:val="00474BFB"/>
    <w:pPr>
      <w:jc w:val="center"/>
    </w:pPr>
  </w:style>
  <w:style w:type="character" w:customStyle="1" w:styleId="affffff9">
    <w:name w:val="注释标题 字符"/>
    <w:basedOn w:val="a3"/>
    <w:link w:val="affffff8"/>
    <w:uiPriority w:val="99"/>
    <w:semiHidden/>
    <w:rsid w:val="00474BFB"/>
    <w:rPr>
      <w:rFonts w:ascii="Times New Roman" w:hAnsi="Times New Roman"/>
      <w:sz w:val="24"/>
    </w:rPr>
  </w:style>
  <w:style w:type="table" w:styleId="affffffa">
    <w:name w:val="Table Professional"/>
    <w:basedOn w:val="a4"/>
    <w:uiPriority w:val="99"/>
    <w:semiHidden/>
    <w:unhideWhenUsed/>
    <w:rsid w:val="00474BFB"/>
    <w:pPr>
      <w:widowControl w:val="0"/>
      <w:spacing w:line="360" w:lineRule="auto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ffffb">
    <w:name w:val="添加代码"/>
    <w:basedOn w:val="a2"/>
    <w:link w:val="affffffc"/>
    <w:qFormat/>
    <w:rsid w:val="000010F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jc w:val="left"/>
    </w:pPr>
    <w:rPr>
      <w:rFonts w:ascii="Consolas" w:eastAsia="宋体" w:hAnsi="Consolas"/>
    </w:rPr>
  </w:style>
  <w:style w:type="character" w:customStyle="1" w:styleId="affffffc">
    <w:name w:val="添加代码 字符"/>
    <w:basedOn w:val="a3"/>
    <w:link w:val="affffffb"/>
    <w:rsid w:val="000010FC"/>
    <w:rPr>
      <w:rFonts w:ascii="Consolas" w:eastAsia="宋体" w:hAnsi="Consolas"/>
      <w:sz w:val="24"/>
      <w:shd w:val="clear" w:color="auto" w:fill="E7E6E6" w:themeFill="background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5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word&#27169;&#26495;\word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09312-95E9-4DBF-88AC-AD0D0C8F5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word模板.dotx</Template>
  <TotalTime>162</TotalTime>
  <Pages>34</Pages>
  <Words>3613</Words>
  <Characters>20596</Characters>
  <Application>Microsoft Office Word</Application>
  <DocSecurity>0</DocSecurity>
  <Lines>171</Lines>
  <Paragraphs>48</Paragraphs>
  <ScaleCrop>false</ScaleCrop>
  <Company/>
  <LinksUpToDate>false</LinksUpToDate>
  <CharactersWithSpaces>24161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</dc:creator>
  <cp:keywords/>
  <dc:description/>
  <cp:lastModifiedBy>名 吴</cp:lastModifiedBy>
  <cp:revision>8</cp:revision>
  <dcterms:created xsi:type="dcterms:W3CDTF">2025-07-20T03:41:00Z</dcterms:created>
  <dcterms:modified xsi:type="dcterms:W3CDTF">2025-07-20T06:29:00Z</dcterms:modified>
</cp:coreProperties>
</file>